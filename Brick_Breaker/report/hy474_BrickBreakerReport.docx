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1A35" w:rsidRPr="00253970" w:rsidRDefault="00EA691B" w:rsidP="001235A5">
      <w:pPr>
        <w:pStyle w:val="Title"/>
        <w:rPr>
          <w:b/>
          <w:color w:val="003399"/>
        </w:rPr>
      </w:pPr>
      <w:bookmarkStart w:id="0" w:name="_GoBack"/>
      <w:bookmarkEnd w:id="0"/>
      <w:r w:rsidRPr="00253970">
        <w:rPr>
          <w:b/>
          <w:color w:val="003399"/>
        </w:rPr>
        <w:t>Brick Breaker – a flash game project</w:t>
      </w:r>
    </w:p>
    <w:p w:rsidR="00253970" w:rsidRPr="00253970" w:rsidRDefault="00253970" w:rsidP="001235A5">
      <w:pPr>
        <w:rPr>
          <w:color w:val="003399"/>
        </w:rPr>
      </w:pPr>
    </w:p>
    <w:p w:rsidR="00253970" w:rsidRDefault="00253970" w:rsidP="001235A5">
      <w:pPr>
        <w:ind w:left="-990"/>
      </w:pPr>
    </w:p>
    <w:p w:rsidR="00253970" w:rsidRDefault="00253970" w:rsidP="001235A5"/>
    <w:p w:rsidR="00253970" w:rsidRDefault="00253970" w:rsidP="00160001">
      <w:pPr>
        <w:ind w:left="-630"/>
      </w:pPr>
      <w:r w:rsidRPr="00BF5691">
        <w:rPr>
          <w:noProof/>
          <w:lang w:eastAsia="en-US"/>
        </w:rPr>
        <w:drawing>
          <wp:inline distT="0" distB="0" distL="0" distR="0" wp14:anchorId="7EBCACD2" wp14:editId="273EF7A4">
            <wp:extent cx="6809279" cy="4438650"/>
            <wp:effectExtent l="0" t="0" r="0" b="0"/>
            <wp:docPr id="1229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1" name="Content Placeholder 3"/>
                    <pic:cNvPicPr>
                      <a:picLocks noGrp="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5155" cy="4475073"/>
                    </a:xfrm>
                    <a:prstGeom prst="rect">
                      <a:avLst/>
                    </a:prstGeom>
                    <a:noFill/>
                    <a:ln>
                      <a:noFill/>
                    </a:ln>
                    <a:extLst/>
                  </pic:spPr>
                </pic:pic>
              </a:graphicData>
            </a:graphic>
          </wp:inline>
        </w:drawing>
      </w:r>
    </w:p>
    <w:p w:rsidR="00AE1855" w:rsidRPr="00AE1855" w:rsidRDefault="009C79C3" w:rsidP="001235A5">
      <w:pPr>
        <w:rPr>
          <w:sz w:val="32"/>
        </w:rPr>
      </w:pPr>
      <w:r>
        <w:rPr>
          <w:sz w:val="32"/>
        </w:rPr>
        <w:t>C</w:t>
      </w:r>
      <w:r w:rsidR="00AE1855">
        <w:rPr>
          <w:sz w:val="32"/>
        </w:rPr>
        <w:t xml:space="preserve">omputer </w:t>
      </w:r>
      <w:r>
        <w:rPr>
          <w:sz w:val="32"/>
        </w:rPr>
        <w:t>S</w:t>
      </w:r>
      <w:r w:rsidR="00AE1855">
        <w:rPr>
          <w:sz w:val="32"/>
        </w:rPr>
        <w:t xml:space="preserve">cience </w:t>
      </w:r>
      <w:r>
        <w:rPr>
          <w:sz w:val="32"/>
        </w:rPr>
        <w:t>D</w:t>
      </w:r>
      <w:r w:rsidR="00AE1855" w:rsidRPr="00AE1855">
        <w:rPr>
          <w:sz w:val="32"/>
        </w:rPr>
        <w:t xml:space="preserve">epartment of Crete </w:t>
      </w:r>
      <w:r w:rsidR="00AE1855">
        <w:rPr>
          <w:sz w:val="32"/>
        </w:rPr>
        <w:br/>
        <w:t xml:space="preserve">Multimedia Technology (hy474) </w:t>
      </w:r>
      <w:r w:rsidR="00AE1855" w:rsidRPr="00AE1855">
        <w:rPr>
          <w:sz w:val="32"/>
        </w:rPr>
        <w:t xml:space="preserve">– </w:t>
      </w:r>
      <w:proofErr w:type="gramStart"/>
      <w:r w:rsidR="00AE1855" w:rsidRPr="00AE1855">
        <w:rPr>
          <w:sz w:val="32"/>
        </w:rPr>
        <w:t>Spring</w:t>
      </w:r>
      <w:proofErr w:type="gramEnd"/>
      <w:r w:rsidR="00AE1855" w:rsidRPr="00AE1855">
        <w:rPr>
          <w:sz w:val="32"/>
        </w:rPr>
        <w:t xml:space="preserve"> 2013</w:t>
      </w:r>
    </w:p>
    <w:p w:rsidR="00253970" w:rsidRPr="00160001" w:rsidRDefault="00B9298A" w:rsidP="00A4220E">
      <w:pPr>
        <w:jc w:val="right"/>
        <w:rPr>
          <w:sz w:val="28"/>
        </w:rPr>
      </w:pPr>
      <w:proofErr w:type="spellStart"/>
      <w:r w:rsidRPr="00160001">
        <w:rPr>
          <w:sz w:val="28"/>
        </w:rPr>
        <w:t>Angelos</w:t>
      </w:r>
      <w:proofErr w:type="spellEnd"/>
      <w:r w:rsidRPr="00160001">
        <w:rPr>
          <w:sz w:val="28"/>
        </w:rPr>
        <w:t xml:space="preserve"> </w:t>
      </w:r>
      <w:proofErr w:type="spellStart"/>
      <w:r w:rsidR="00AE1855" w:rsidRPr="00160001">
        <w:rPr>
          <w:sz w:val="28"/>
        </w:rPr>
        <w:t>Kyriakopoulos</w:t>
      </w:r>
      <w:proofErr w:type="spellEnd"/>
      <w:r w:rsidR="00AE1855" w:rsidRPr="00160001">
        <w:rPr>
          <w:sz w:val="28"/>
        </w:rPr>
        <w:t xml:space="preserve"> </w:t>
      </w:r>
      <w:r w:rsidR="009A20B2" w:rsidRPr="00160001">
        <w:rPr>
          <w:sz w:val="28"/>
        </w:rPr>
        <w:t>–</w:t>
      </w:r>
      <w:r w:rsidR="00AE1855" w:rsidRPr="00160001">
        <w:rPr>
          <w:sz w:val="28"/>
        </w:rPr>
        <w:t xml:space="preserve"> 2482</w:t>
      </w:r>
      <w:r w:rsidR="009A20B2" w:rsidRPr="00160001">
        <w:rPr>
          <w:sz w:val="28"/>
        </w:rPr>
        <w:br/>
      </w:r>
      <w:r w:rsidRPr="00160001">
        <w:rPr>
          <w:sz w:val="28"/>
        </w:rPr>
        <w:t xml:space="preserve">Nina </w:t>
      </w:r>
      <w:proofErr w:type="spellStart"/>
      <w:r w:rsidR="00AE1855" w:rsidRPr="00160001">
        <w:rPr>
          <w:sz w:val="28"/>
        </w:rPr>
        <w:t>Saveta</w:t>
      </w:r>
      <w:proofErr w:type="spellEnd"/>
      <w:r w:rsidR="00AE1855" w:rsidRPr="00160001">
        <w:rPr>
          <w:sz w:val="28"/>
        </w:rPr>
        <w:t xml:space="preserve"> </w:t>
      </w:r>
      <w:r w:rsidR="009C79C3" w:rsidRPr="00160001">
        <w:rPr>
          <w:sz w:val="28"/>
        </w:rPr>
        <w:t>–</w:t>
      </w:r>
      <w:r w:rsidR="00AE1855" w:rsidRPr="00160001">
        <w:rPr>
          <w:sz w:val="28"/>
        </w:rPr>
        <w:t xml:space="preserve"> 763</w:t>
      </w:r>
    </w:p>
    <w:p w:rsidR="00160001" w:rsidRDefault="00160001" w:rsidP="00A4220E">
      <w:pPr>
        <w:jc w:val="right"/>
        <w:rPr>
          <w:sz w:val="32"/>
        </w:rPr>
      </w:pPr>
    </w:p>
    <w:p w:rsidR="001B4687" w:rsidRPr="00D41BA1" w:rsidRDefault="009C79C3" w:rsidP="001235A5">
      <w:pPr>
        <w:rPr>
          <w:i/>
          <w:sz w:val="24"/>
        </w:rPr>
      </w:pPr>
      <w:r w:rsidRPr="009A20B2">
        <w:rPr>
          <w:i/>
          <w:sz w:val="24"/>
        </w:rPr>
        <w:t>The implementation of t</w:t>
      </w:r>
      <w:r w:rsidR="00737950" w:rsidRPr="009A20B2">
        <w:rPr>
          <w:i/>
          <w:sz w:val="24"/>
        </w:rPr>
        <w:t xml:space="preserve">he game was made with </w:t>
      </w:r>
      <w:r w:rsidR="00825138" w:rsidRPr="009A20B2">
        <w:rPr>
          <w:i/>
          <w:sz w:val="24"/>
        </w:rPr>
        <w:t>Ado</w:t>
      </w:r>
      <w:r w:rsidR="00737950" w:rsidRPr="009A20B2">
        <w:rPr>
          <w:i/>
          <w:sz w:val="24"/>
        </w:rPr>
        <w:t>b</w:t>
      </w:r>
      <w:r w:rsidR="00825138" w:rsidRPr="009A20B2">
        <w:rPr>
          <w:i/>
          <w:sz w:val="24"/>
        </w:rPr>
        <w:t>e Flash Professional CS6</w:t>
      </w:r>
      <w:r w:rsidR="00714C24">
        <w:rPr>
          <w:i/>
          <w:sz w:val="24"/>
        </w:rPr>
        <w:t>,</w:t>
      </w:r>
      <w:r w:rsidR="00E30EEA" w:rsidRPr="009A20B2">
        <w:rPr>
          <w:i/>
          <w:sz w:val="24"/>
        </w:rPr>
        <w:t xml:space="preserve"> in </w:t>
      </w:r>
      <w:proofErr w:type="spellStart"/>
      <w:r w:rsidR="00E30EEA" w:rsidRPr="009A20B2">
        <w:rPr>
          <w:i/>
          <w:sz w:val="24"/>
        </w:rPr>
        <w:t>Actionscript</w:t>
      </w:r>
      <w:proofErr w:type="spellEnd"/>
      <w:r w:rsidR="00E30EEA" w:rsidRPr="009A20B2">
        <w:rPr>
          <w:i/>
          <w:sz w:val="24"/>
        </w:rPr>
        <w:t xml:space="preserve"> 3</w:t>
      </w:r>
      <w:r w:rsidR="00737950" w:rsidRPr="009A20B2">
        <w:rPr>
          <w:i/>
          <w:sz w:val="24"/>
        </w:rPr>
        <w:t xml:space="preserve">.  </w:t>
      </w:r>
      <w:r w:rsidR="00714C24">
        <w:rPr>
          <w:i/>
          <w:sz w:val="24"/>
        </w:rPr>
        <w:br/>
        <w:t>We will present the controls, the graphics and the source code of the game.</w:t>
      </w:r>
    </w:p>
    <w:bookmarkStart w:id="1" w:name="_Toc357697525" w:displacedByCustomXml="next"/>
    <w:bookmarkStart w:id="2" w:name="_Toc357694074" w:displacedByCustomXml="next"/>
    <w:bookmarkStart w:id="3" w:name="_Toc357694105" w:displacedByCustomXml="next"/>
    <w:sdt>
      <w:sdtPr>
        <w:rPr>
          <w:rFonts w:asciiTheme="minorHAnsi" w:eastAsiaTheme="minorEastAsia" w:hAnsiTheme="minorHAnsi" w:cstheme="minorBidi"/>
          <w:b w:val="0"/>
          <w:bCs w:val="0"/>
          <w:smallCaps w:val="0"/>
          <w:color w:val="auto"/>
          <w:sz w:val="22"/>
          <w:szCs w:val="22"/>
        </w:rPr>
        <w:id w:val="8805715"/>
        <w:docPartObj>
          <w:docPartGallery w:val="Table of Contents"/>
          <w:docPartUnique/>
        </w:docPartObj>
      </w:sdtPr>
      <w:sdtEndPr>
        <w:rPr>
          <w:noProof/>
        </w:rPr>
      </w:sdtEndPr>
      <w:sdtContent>
        <w:p w:rsidR="00D41BA1" w:rsidRDefault="00D41BA1">
          <w:pPr>
            <w:pStyle w:val="TOCHeading"/>
          </w:pPr>
          <w:r>
            <w:t>Contents</w:t>
          </w:r>
        </w:p>
        <w:p w:rsidR="00D41BA1" w:rsidRPr="00D41BA1" w:rsidRDefault="00D41BA1">
          <w:pPr>
            <w:pStyle w:val="TOC1"/>
            <w:tabs>
              <w:tab w:val="left" w:pos="440"/>
            </w:tabs>
            <w:rPr>
              <w:rFonts w:eastAsiaTheme="minorEastAsia"/>
              <w:color w:val="auto"/>
              <w:kern w:val="0"/>
              <w:sz w:val="20"/>
              <w:lang w:eastAsia="en-US"/>
            </w:rPr>
          </w:pPr>
          <w:r>
            <w:fldChar w:fldCharType="begin"/>
          </w:r>
          <w:r>
            <w:instrText xml:space="preserve"> TOC \o "1-3" \h \z \u </w:instrText>
          </w:r>
          <w:r>
            <w:fldChar w:fldCharType="separate"/>
          </w:r>
          <w:hyperlink w:anchor="_Toc357697854" w:history="1">
            <w:r w:rsidRPr="00D41BA1">
              <w:rPr>
                <w:rStyle w:val="Hyperlink"/>
                <w:sz w:val="20"/>
                <w:highlight w:val="lightGray"/>
              </w:rPr>
              <w:t>2</w:t>
            </w:r>
            <w:r w:rsidRPr="00D41BA1">
              <w:rPr>
                <w:rFonts w:eastAsiaTheme="minorEastAsia"/>
                <w:color w:val="auto"/>
                <w:kern w:val="0"/>
                <w:sz w:val="20"/>
                <w:lang w:eastAsia="en-US"/>
              </w:rPr>
              <w:tab/>
            </w:r>
            <w:r w:rsidRPr="00D41BA1">
              <w:rPr>
                <w:rStyle w:val="Hyperlink"/>
                <w:sz w:val="20"/>
              </w:rPr>
              <w:t>Controls &amp; Usability</w:t>
            </w:r>
            <w:r w:rsidRPr="00D41BA1">
              <w:rPr>
                <w:webHidden/>
                <w:sz w:val="20"/>
              </w:rPr>
              <w:tab/>
            </w:r>
            <w:r w:rsidRPr="00D41BA1">
              <w:rPr>
                <w:webHidden/>
                <w:sz w:val="20"/>
              </w:rPr>
              <w:fldChar w:fldCharType="begin"/>
            </w:r>
            <w:r w:rsidRPr="00D41BA1">
              <w:rPr>
                <w:webHidden/>
                <w:sz w:val="20"/>
              </w:rPr>
              <w:instrText xml:space="preserve"> PAGEREF _Toc357697854 \h </w:instrText>
            </w:r>
            <w:r w:rsidRPr="00D41BA1">
              <w:rPr>
                <w:webHidden/>
                <w:sz w:val="20"/>
              </w:rPr>
            </w:r>
            <w:r w:rsidRPr="00D41BA1">
              <w:rPr>
                <w:webHidden/>
                <w:sz w:val="20"/>
              </w:rPr>
              <w:fldChar w:fldCharType="separate"/>
            </w:r>
            <w:r w:rsidR="00090E33">
              <w:rPr>
                <w:webHidden/>
                <w:sz w:val="20"/>
              </w:rPr>
              <w:t>3</w:t>
            </w:r>
            <w:r w:rsidRPr="00D41BA1">
              <w:rPr>
                <w:webHidden/>
                <w:sz w:val="20"/>
              </w:rPr>
              <w:fldChar w:fldCharType="end"/>
            </w:r>
          </w:hyperlink>
        </w:p>
        <w:p w:rsidR="00D41BA1" w:rsidRPr="00D41BA1" w:rsidRDefault="00783158">
          <w:pPr>
            <w:pStyle w:val="TOC1"/>
            <w:tabs>
              <w:tab w:val="left" w:pos="440"/>
            </w:tabs>
            <w:rPr>
              <w:rFonts w:eastAsiaTheme="minorEastAsia"/>
              <w:color w:val="auto"/>
              <w:kern w:val="0"/>
              <w:sz w:val="20"/>
              <w:lang w:eastAsia="en-US"/>
            </w:rPr>
          </w:pPr>
          <w:hyperlink w:anchor="_Toc357697855" w:history="1">
            <w:r w:rsidR="00D41BA1" w:rsidRPr="00D41BA1">
              <w:rPr>
                <w:rStyle w:val="Hyperlink"/>
                <w:sz w:val="20"/>
              </w:rPr>
              <w:t>3</w:t>
            </w:r>
            <w:r w:rsidR="00D41BA1" w:rsidRPr="00D41BA1">
              <w:rPr>
                <w:rFonts w:eastAsiaTheme="minorEastAsia"/>
                <w:color w:val="auto"/>
                <w:kern w:val="0"/>
                <w:sz w:val="20"/>
                <w:lang w:eastAsia="en-US"/>
              </w:rPr>
              <w:tab/>
            </w:r>
            <w:r w:rsidR="00D41BA1" w:rsidRPr="00D41BA1">
              <w:rPr>
                <w:rStyle w:val="Hyperlink"/>
                <w:sz w:val="20"/>
              </w:rPr>
              <w:t>Graphics</w:t>
            </w:r>
            <w:r w:rsidR="00D41BA1" w:rsidRPr="00D41BA1">
              <w:rPr>
                <w:webHidden/>
                <w:sz w:val="20"/>
              </w:rPr>
              <w:tab/>
            </w:r>
            <w:r w:rsidR="00D41BA1" w:rsidRPr="00D41BA1">
              <w:rPr>
                <w:webHidden/>
                <w:sz w:val="20"/>
              </w:rPr>
              <w:fldChar w:fldCharType="begin"/>
            </w:r>
            <w:r w:rsidR="00D41BA1" w:rsidRPr="00D41BA1">
              <w:rPr>
                <w:webHidden/>
                <w:sz w:val="20"/>
              </w:rPr>
              <w:instrText xml:space="preserve"> PAGEREF _Toc357697855 \h </w:instrText>
            </w:r>
            <w:r w:rsidR="00D41BA1" w:rsidRPr="00D41BA1">
              <w:rPr>
                <w:webHidden/>
                <w:sz w:val="20"/>
              </w:rPr>
            </w:r>
            <w:r w:rsidR="00D41BA1" w:rsidRPr="00D41BA1">
              <w:rPr>
                <w:webHidden/>
                <w:sz w:val="20"/>
              </w:rPr>
              <w:fldChar w:fldCharType="separate"/>
            </w:r>
            <w:r w:rsidR="00090E33">
              <w:rPr>
                <w:webHidden/>
                <w:sz w:val="20"/>
              </w:rPr>
              <w:t>3</w:t>
            </w:r>
            <w:r w:rsidR="00D41BA1" w:rsidRPr="00D41BA1">
              <w:rPr>
                <w:webHidden/>
                <w:sz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56" w:history="1">
            <w:r w:rsidR="00D41BA1" w:rsidRPr="00D41BA1">
              <w:rPr>
                <w:rStyle w:val="Hyperlink"/>
                <w:noProof/>
                <w:sz w:val="20"/>
                <w:szCs w:val="20"/>
              </w:rPr>
              <w:t>3.1</w:t>
            </w:r>
            <w:r w:rsidR="00D41BA1" w:rsidRPr="00D41BA1">
              <w:rPr>
                <w:noProof/>
                <w:sz w:val="20"/>
                <w:szCs w:val="20"/>
                <w:lang w:eastAsia="en-US"/>
              </w:rPr>
              <w:tab/>
            </w:r>
            <w:r w:rsidR="00D41BA1" w:rsidRPr="00D41BA1">
              <w:rPr>
                <w:rStyle w:val="Hyperlink"/>
                <w:noProof/>
                <w:sz w:val="20"/>
                <w:szCs w:val="20"/>
              </w:rPr>
              <w:t>bricks</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_Toc357697856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3</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57" w:history="1">
            <w:r w:rsidR="00D41BA1" w:rsidRPr="00D41BA1">
              <w:rPr>
                <w:rStyle w:val="Hyperlink"/>
                <w:noProof/>
                <w:sz w:val="20"/>
                <w:szCs w:val="20"/>
              </w:rPr>
              <w:t>3.2</w:t>
            </w:r>
            <w:r w:rsidR="00D41BA1" w:rsidRPr="00D41BA1">
              <w:rPr>
                <w:noProof/>
                <w:sz w:val="20"/>
                <w:szCs w:val="20"/>
                <w:lang w:eastAsia="en-US"/>
              </w:rPr>
              <w:tab/>
            </w:r>
            <w:r w:rsidR="00D41BA1" w:rsidRPr="00D41BA1">
              <w:rPr>
                <w:rStyle w:val="Hyperlink"/>
                <w:noProof/>
                <w:sz w:val="20"/>
                <w:szCs w:val="20"/>
              </w:rPr>
              <w:t>paddle</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_Toc357697857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4</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58" w:history="1">
            <w:r w:rsidR="00D41BA1" w:rsidRPr="00D41BA1">
              <w:rPr>
                <w:rStyle w:val="Hyperlink"/>
                <w:noProof/>
                <w:sz w:val="20"/>
                <w:szCs w:val="20"/>
              </w:rPr>
              <w:t>3.3</w:t>
            </w:r>
            <w:r w:rsidR="00D41BA1" w:rsidRPr="00D41BA1">
              <w:rPr>
                <w:noProof/>
                <w:sz w:val="20"/>
                <w:szCs w:val="20"/>
                <w:lang w:eastAsia="en-US"/>
              </w:rPr>
              <w:tab/>
            </w:r>
            <w:r w:rsidR="00D41BA1" w:rsidRPr="00D41BA1">
              <w:rPr>
                <w:rStyle w:val="Hyperlink"/>
                <w:noProof/>
                <w:sz w:val="20"/>
                <w:szCs w:val="20"/>
              </w:rPr>
              <w:t>ball</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_Toc357697858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5</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59" w:history="1">
            <w:r w:rsidR="00D41BA1" w:rsidRPr="00D41BA1">
              <w:rPr>
                <w:rStyle w:val="Hyperlink"/>
                <w:noProof/>
                <w:sz w:val="20"/>
                <w:szCs w:val="20"/>
              </w:rPr>
              <w:t>3.4</w:t>
            </w:r>
            <w:r w:rsidR="00D41BA1" w:rsidRPr="00D41BA1">
              <w:rPr>
                <w:noProof/>
                <w:sz w:val="20"/>
                <w:szCs w:val="20"/>
                <w:lang w:eastAsia="en-US"/>
              </w:rPr>
              <w:tab/>
            </w:r>
            <w:r w:rsidR="00D41BA1" w:rsidRPr="00D41BA1">
              <w:rPr>
                <w:rStyle w:val="Hyperlink"/>
                <w:noProof/>
                <w:sz w:val="20"/>
                <w:szCs w:val="20"/>
              </w:rPr>
              <w:t>items</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_Toc357697859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5</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60" w:history="1">
            <w:r w:rsidR="00D41BA1" w:rsidRPr="00D41BA1">
              <w:rPr>
                <w:rStyle w:val="Hyperlink"/>
                <w:noProof/>
                <w:sz w:val="20"/>
                <w:szCs w:val="20"/>
              </w:rPr>
              <w:t>3.5</w:t>
            </w:r>
            <w:r w:rsidR="00D41BA1" w:rsidRPr="00D41BA1">
              <w:rPr>
                <w:noProof/>
                <w:sz w:val="20"/>
                <w:szCs w:val="20"/>
                <w:lang w:eastAsia="en-US"/>
              </w:rPr>
              <w:tab/>
            </w:r>
            <w:r w:rsidR="00D41BA1" w:rsidRPr="00D41BA1">
              <w:rPr>
                <w:rStyle w:val="Hyperlink"/>
                <w:noProof/>
                <w:sz w:val="20"/>
                <w:szCs w:val="20"/>
              </w:rPr>
              <w:t>other</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_Toc357697860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6</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61" w:history="1">
            <w:r w:rsidR="00D41BA1" w:rsidRPr="00D41BA1">
              <w:rPr>
                <w:rStyle w:val="Hyperlink"/>
                <w:noProof/>
                <w:sz w:val="20"/>
                <w:szCs w:val="20"/>
              </w:rPr>
              <w:t>3.5.1</w:t>
            </w:r>
            <w:r w:rsidR="00D41BA1" w:rsidRPr="00D41BA1">
              <w:rPr>
                <w:noProof/>
                <w:sz w:val="20"/>
                <w:szCs w:val="20"/>
                <w:lang w:eastAsia="en-US"/>
              </w:rPr>
              <w:tab/>
            </w:r>
            <w:r w:rsidR="00D41BA1" w:rsidRPr="00D41BA1">
              <w:rPr>
                <w:rStyle w:val="Hyperlink"/>
                <w:noProof/>
                <w:sz w:val="20"/>
                <w:szCs w:val="20"/>
              </w:rPr>
              <w:t>Start game button</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_Toc357697861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6</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62" w:history="1">
            <w:r w:rsidR="00D41BA1" w:rsidRPr="00D41BA1">
              <w:rPr>
                <w:rStyle w:val="Hyperlink"/>
                <w:noProof/>
                <w:sz w:val="20"/>
                <w:szCs w:val="20"/>
              </w:rPr>
              <w:t>3.5.2</w:t>
            </w:r>
            <w:r w:rsidR="00D41BA1" w:rsidRPr="00D41BA1">
              <w:rPr>
                <w:noProof/>
                <w:sz w:val="20"/>
                <w:szCs w:val="20"/>
                <w:lang w:eastAsia="en-US"/>
              </w:rPr>
              <w:tab/>
            </w:r>
            <w:r w:rsidR="00D41BA1" w:rsidRPr="00D41BA1">
              <w:rPr>
                <w:rStyle w:val="Hyperlink"/>
                <w:noProof/>
                <w:sz w:val="20"/>
                <w:szCs w:val="20"/>
              </w:rPr>
              <w:t>Music toggle button</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_Toc357697862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6</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63" w:history="1">
            <w:r w:rsidR="00D41BA1" w:rsidRPr="00D41BA1">
              <w:rPr>
                <w:rStyle w:val="Hyperlink"/>
                <w:noProof/>
                <w:sz w:val="20"/>
                <w:szCs w:val="20"/>
              </w:rPr>
              <w:t>3.5.3</w:t>
            </w:r>
            <w:r w:rsidR="00D41BA1" w:rsidRPr="00D41BA1">
              <w:rPr>
                <w:noProof/>
                <w:sz w:val="20"/>
                <w:szCs w:val="20"/>
                <w:lang w:eastAsia="en-US"/>
              </w:rPr>
              <w:tab/>
            </w:r>
            <w:r w:rsidR="00D41BA1" w:rsidRPr="00D41BA1">
              <w:rPr>
                <w:rStyle w:val="Hyperlink"/>
                <w:noProof/>
                <w:sz w:val="20"/>
                <w:szCs w:val="20"/>
              </w:rPr>
              <w:t>Ending game screens</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_Toc357697863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6</w:t>
            </w:r>
            <w:r w:rsidR="00D41BA1" w:rsidRPr="00D41BA1">
              <w:rPr>
                <w:noProof/>
                <w:webHidden/>
                <w:sz w:val="20"/>
                <w:szCs w:val="20"/>
              </w:rPr>
              <w:fldChar w:fldCharType="end"/>
            </w:r>
          </w:hyperlink>
        </w:p>
        <w:p w:rsidR="00D41BA1" w:rsidRPr="00D41BA1" w:rsidRDefault="00783158">
          <w:pPr>
            <w:pStyle w:val="TOC1"/>
            <w:tabs>
              <w:tab w:val="left" w:pos="440"/>
            </w:tabs>
            <w:rPr>
              <w:rFonts w:eastAsiaTheme="minorEastAsia"/>
              <w:color w:val="auto"/>
              <w:kern w:val="0"/>
              <w:sz w:val="20"/>
              <w:lang w:eastAsia="en-US"/>
            </w:rPr>
          </w:pPr>
          <w:hyperlink w:anchor="_Toc357697864" w:history="1">
            <w:r w:rsidR="00D41BA1" w:rsidRPr="00D41BA1">
              <w:rPr>
                <w:rStyle w:val="Hyperlink"/>
                <w:sz w:val="20"/>
              </w:rPr>
              <w:t>4</w:t>
            </w:r>
            <w:r w:rsidR="00D41BA1" w:rsidRPr="00D41BA1">
              <w:rPr>
                <w:rFonts w:eastAsiaTheme="minorEastAsia"/>
                <w:color w:val="auto"/>
                <w:kern w:val="0"/>
                <w:sz w:val="20"/>
                <w:lang w:eastAsia="en-US"/>
              </w:rPr>
              <w:tab/>
            </w:r>
            <w:r w:rsidR="00D41BA1" w:rsidRPr="00D41BA1">
              <w:rPr>
                <w:rStyle w:val="Hyperlink"/>
                <w:sz w:val="20"/>
              </w:rPr>
              <w:t>Actionscript</w:t>
            </w:r>
            <w:r w:rsidR="00D41BA1" w:rsidRPr="00D41BA1">
              <w:rPr>
                <w:webHidden/>
                <w:sz w:val="20"/>
              </w:rPr>
              <w:tab/>
            </w:r>
            <w:r w:rsidR="00D41BA1" w:rsidRPr="00D41BA1">
              <w:rPr>
                <w:webHidden/>
                <w:sz w:val="20"/>
              </w:rPr>
              <w:fldChar w:fldCharType="begin"/>
            </w:r>
            <w:r w:rsidR="00D41BA1" w:rsidRPr="00D41BA1">
              <w:rPr>
                <w:webHidden/>
                <w:sz w:val="20"/>
              </w:rPr>
              <w:instrText xml:space="preserve"> PAGEREF _Toc357697864 \h </w:instrText>
            </w:r>
            <w:r w:rsidR="00D41BA1" w:rsidRPr="00D41BA1">
              <w:rPr>
                <w:webHidden/>
                <w:sz w:val="20"/>
              </w:rPr>
            </w:r>
            <w:r w:rsidR="00D41BA1" w:rsidRPr="00D41BA1">
              <w:rPr>
                <w:webHidden/>
                <w:sz w:val="20"/>
              </w:rPr>
              <w:fldChar w:fldCharType="separate"/>
            </w:r>
            <w:r w:rsidR="00090E33">
              <w:rPr>
                <w:webHidden/>
                <w:sz w:val="20"/>
              </w:rPr>
              <w:t>7</w:t>
            </w:r>
            <w:r w:rsidR="00D41BA1" w:rsidRPr="00D41BA1">
              <w:rPr>
                <w:webHidden/>
                <w:sz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65" w:history="1">
            <w:r w:rsidR="00D41BA1" w:rsidRPr="00D41BA1">
              <w:rPr>
                <w:rStyle w:val="Hyperlink"/>
                <w:noProof/>
                <w:sz w:val="20"/>
                <w:szCs w:val="20"/>
              </w:rPr>
              <w:t>4.1</w:t>
            </w:r>
            <w:r w:rsidR="00D41BA1" w:rsidRPr="00D41BA1">
              <w:rPr>
                <w:noProof/>
                <w:sz w:val="20"/>
                <w:szCs w:val="20"/>
                <w:lang w:eastAsia="en-US"/>
              </w:rPr>
              <w:tab/>
            </w:r>
            <w:r w:rsidR="00D41BA1" w:rsidRPr="00D41BA1">
              <w:rPr>
                <w:rStyle w:val="Hyperlink"/>
                <w:noProof/>
                <w:sz w:val="20"/>
                <w:szCs w:val="20"/>
              </w:rPr>
              <w:t>A quick overview</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_Toc357697865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7</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66" w:history="1">
            <w:r w:rsidR="00D41BA1" w:rsidRPr="00D41BA1">
              <w:rPr>
                <w:rStyle w:val="Hyperlink"/>
                <w:noProof/>
                <w:sz w:val="20"/>
                <w:szCs w:val="20"/>
              </w:rPr>
              <w:t>4.2</w:t>
            </w:r>
            <w:r w:rsidR="00D41BA1" w:rsidRPr="00D41BA1">
              <w:rPr>
                <w:noProof/>
                <w:sz w:val="20"/>
                <w:szCs w:val="20"/>
                <w:lang w:eastAsia="en-US"/>
              </w:rPr>
              <w:tab/>
            </w:r>
            <w:r w:rsidR="00D41BA1" w:rsidRPr="00D41BA1">
              <w:rPr>
                <w:rStyle w:val="Hyperlink"/>
                <w:noProof/>
                <w:sz w:val="20"/>
                <w:szCs w:val="20"/>
              </w:rPr>
              <w:t>The base class - BrickBreaker</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_Toc357697866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8</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67" w:history="1">
            <w:r w:rsidR="00D41BA1" w:rsidRPr="00D41BA1">
              <w:rPr>
                <w:rStyle w:val="Hyperlink"/>
                <w:noProof/>
                <w:sz w:val="20"/>
                <w:szCs w:val="20"/>
              </w:rPr>
              <w:t>4.2.1</w:t>
            </w:r>
            <w:r w:rsidR="00D41BA1" w:rsidRPr="00D41BA1">
              <w:rPr>
                <w:noProof/>
                <w:sz w:val="20"/>
                <w:szCs w:val="20"/>
                <w:lang w:eastAsia="en-US"/>
              </w:rPr>
              <w:tab/>
            </w:r>
            <w:r w:rsidR="00D41BA1" w:rsidRPr="00D41BA1">
              <w:rPr>
                <w:rStyle w:val="Hyperlink"/>
                <w:noProof/>
                <w:sz w:val="20"/>
                <w:szCs w:val="20"/>
              </w:rPr>
              <w:t>Initializing the game</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_Toc357697867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9</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68" w:history="1">
            <w:r w:rsidR="00D41BA1" w:rsidRPr="00D41BA1">
              <w:rPr>
                <w:rStyle w:val="Hyperlink"/>
                <w:noProof/>
                <w:sz w:val="20"/>
                <w:szCs w:val="20"/>
              </w:rPr>
              <w:t>4.2.2</w:t>
            </w:r>
            <w:r w:rsidR="00D41BA1" w:rsidRPr="00D41BA1">
              <w:rPr>
                <w:noProof/>
                <w:sz w:val="20"/>
                <w:szCs w:val="20"/>
                <w:lang w:eastAsia="en-US"/>
              </w:rPr>
              <w:tab/>
            </w:r>
            <w:r w:rsidR="00D41BA1" w:rsidRPr="00D41BA1">
              <w:rPr>
                <w:rStyle w:val="Hyperlink"/>
                <w:noProof/>
                <w:sz w:val="20"/>
                <w:szCs w:val="20"/>
              </w:rPr>
              <w:t>Regarding events</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_Toc357697868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9</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69" w:history="1">
            <w:r w:rsidR="00D41BA1" w:rsidRPr="00D41BA1">
              <w:rPr>
                <w:rStyle w:val="Hyperlink"/>
                <w:noProof/>
                <w:sz w:val="20"/>
                <w:szCs w:val="20"/>
              </w:rPr>
              <w:t>4.2.3</w:t>
            </w:r>
            <w:r w:rsidR="00D41BA1" w:rsidRPr="00D41BA1">
              <w:rPr>
                <w:noProof/>
                <w:sz w:val="20"/>
                <w:szCs w:val="20"/>
                <w:lang w:eastAsia="en-US"/>
              </w:rPr>
              <w:tab/>
            </w:r>
            <w:r w:rsidR="00D41BA1" w:rsidRPr="00D41BA1">
              <w:rPr>
                <w:rStyle w:val="Hyperlink"/>
                <w:noProof/>
                <w:sz w:val="20"/>
                <w:szCs w:val="20"/>
              </w:rPr>
              <w:t>Ending the game</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_Toc357697869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10</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70" w:history="1">
            <w:r w:rsidR="00D41BA1" w:rsidRPr="00D41BA1">
              <w:rPr>
                <w:rStyle w:val="Hyperlink"/>
                <w:noProof/>
                <w:sz w:val="20"/>
                <w:szCs w:val="20"/>
              </w:rPr>
              <w:t>4.3</w:t>
            </w:r>
            <w:r w:rsidR="00D41BA1" w:rsidRPr="00D41BA1">
              <w:rPr>
                <w:noProof/>
                <w:sz w:val="20"/>
                <w:szCs w:val="20"/>
                <w:lang w:eastAsia="en-US"/>
              </w:rPr>
              <w:tab/>
            </w:r>
            <w:r w:rsidR="00D41BA1" w:rsidRPr="00D41BA1">
              <w:rPr>
                <w:rStyle w:val="Hyperlink"/>
                <w:noProof/>
                <w:sz w:val="20"/>
                <w:szCs w:val="20"/>
              </w:rPr>
              <w:t>Regarding bricks</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_Toc357697870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10</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71" w:history="1">
            <w:r w:rsidR="00D41BA1" w:rsidRPr="00D41BA1">
              <w:rPr>
                <w:rStyle w:val="Hyperlink"/>
                <w:noProof/>
                <w:sz w:val="20"/>
                <w:szCs w:val="20"/>
              </w:rPr>
              <w:t>4.3.1</w:t>
            </w:r>
            <w:r w:rsidR="00D41BA1" w:rsidRPr="00D41BA1">
              <w:rPr>
                <w:noProof/>
                <w:sz w:val="20"/>
                <w:szCs w:val="20"/>
                <w:lang w:eastAsia="en-US"/>
              </w:rPr>
              <w:tab/>
            </w:r>
            <w:r w:rsidR="00D41BA1" w:rsidRPr="00D41BA1">
              <w:rPr>
                <w:rStyle w:val="Hyperlink"/>
                <w:noProof/>
                <w:sz w:val="20"/>
                <w:szCs w:val="20"/>
              </w:rPr>
              <w:t>AllBricks</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_Toc357697871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10</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72" w:history="1">
            <w:r w:rsidR="00D41BA1" w:rsidRPr="00D41BA1">
              <w:rPr>
                <w:rStyle w:val="Hyperlink"/>
                <w:noProof/>
                <w:sz w:val="20"/>
                <w:szCs w:val="20"/>
              </w:rPr>
              <w:t>4.3.2</w:t>
            </w:r>
            <w:r w:rsidR="00D41BA1" w:rsidRPr="00D41BA1">
              <w:rPr>
                <w:noProof/>
                <w:sz w:val="20"/>
                <w:szCs w:val="20"/>
                <w:lang w:eastAsia="en-US"/>
              </w:rPr>
              <w:tab/>
            </w:r>
            <w:r w:rsidR="00D41BA1" w:rsidRPr="00D41BA1">
              <w:rPr>
                <w:rStyle w:val="Hyperlink"/>
                <w:noProof/>
                <w:sz w:val="20"/>
                <w:szCs w:val="20"/>
              </w:rPr>
              <w:t>Initializing the Bricks</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_Toc357697872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10</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73" w:history="1">
            <w:r w:rsidR="00D41BA1" w:rsidRPr="00D41BA1">
              <w:rPr>
                <w:rStyle w:val="Hyperlink"/>
                <w:noProof/>
                <w:sz w:val="20"/>
                <w:szCs w:val="20"/>
              </w:rPr>
              <w:t>4.3.3</w:t>
            </w:r>
            <w:r w:rsidR="00D41BA1" w:rsidRPr="00D41BA1">
              <w:rPr>
                <w:noProof/>
                <w:sz w:val="20"/>
                <w:szCs w:val="20"/>
                <w:lang w:eastAsia="en-US"/>
              </w:rPr>
              <w:tab/>
            </w:r>
            <w:r w:rsidR="00D41BA1" w:rsidRPr="00D41BA1">
              <w:rPr>
                <w:rStyle w:val="Hyperlink"/>
                <w:noProof/>
                <w:sz w:val="20"/>
                <w:szCs w:val="20"/>
              </w:rPr>
              <w:t>Brick</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_Toc357697873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10</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74" w:history="1">
            <w:r w:rsidR="00D41BA1" w:rsidRPr="00D41BA1">
              <w:rPr>
                <w:rStyle w:val="Hyperlink"/>
                <w:noProof/>
                <w:sz w:val="20"/>
                <w:szCs w:val="20"/>
              </w:rPr>
              <w:t>4.3.4</w:t>
            </w:r>
            <w:r w:rsidR="00D41BA1" w:rsidRPr="00D41BA1">
              <w:rPr>
                <w:noProof/>
                <w:sz w:val="20"/>
                <w:szCs w:val="20"/>
                <w:lang w:eastAsia="en-US"/>
              </w:rPr>
              <w:tab/>
            </w:r>
            <w:r w:rsidR="00D41BA1" w:rsidRPr="00D41BA1">
              <w:rPr>
                <w:rStyle w:val="Hyperlink"/>
                <w:noProof/>
                <w:sz w:val="20"/>
                <w:szCs w:val="20"/>
              </w:rPr>
              <w:t>The ExplodeMe function</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_Toc357697874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11</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75" w:history="1">
            <w:r w:rsidR="00D41BA1" w:rsidRPr="00D41BA1">
              <w:rPr>
                <w:rStyle w:val="Hyperlink"/>
                <w:noProof/>
                <w:sz w:val="20"/>
                <w:szCs w:val="20"/>
              </w:rPr>
              <w:t>4.4</w:t>
            </w:r>
            <w:r w:rsidR="00D41BA1" w:rsidRPr="00D41BA1">
              <w:rPr>
                <w:noProof/>
                <w:sz w:val="20"/>
                <w:szCs w:val="20"/>
                <w:lang w:eastAsia="en-US"/>
              </w:rPr>
              <w:tab/>
            </w:r>
            <w:r w:rsidR="00D41BA1" w:rsidRPr="00D41BA1">
              <w:rPr>
                <w:rStyle w:val="Hyperlink"/>
                <w:noProof/>
                <w:sz w:val="20"/>
                <w:szCs w:val="20"/>
              </w:rPr>
              <w:t>Paddle</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_Toc357697875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11</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76" w:history="1">
            <w:r w:rsidR="00D41BA1" w:rsidRPr="00D41BA1">
              <w:rPr>
                <w:rStyle w:val="Hyperlink"/>
                <w:noProof/>
                <w:sz w:val="20"/>
                <w:szCs w:val="20"/>
              </w:rPr>
              <w:t>4.4.1</w:t>
            </w:r>
            <w:r w:rsidR="00D41BA1" w:rsidRPr="00D41BA1">
              <w:rPr>
                <w:noProof/>
                <w:sz w:val="20"/>
                <w:szCs w:val="20"/>
                <w:lang w:eastAsia="en-US"/>
              </w:rPr>
              <w:tab/>
            </w:r>
            <w:r w:rsidR="00D41BA1" w:rsidRPr="00D41BA1">
              <w:rPr>
                <w:rStyle w:val="Hyperlink"/>
                <w:noProof/>
                <w:sz w:val="20"/>
                <w:szCs w:val="20"/>
              </w:rPr>
              <w:t>Input through keyboard</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_Toc357697876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11</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77" w:history="1">
            <w:r w:rsidR="00D41BA1" w:rsidRPr="00D41BA1">
              <w:rPr>
                <w:rStyle w:val="Hyperlink"/>
                <w:noProof/>
                <w:sz w:val="20"/>
                <w:szCs w:val="20"/>
              </w:rPr>
              <w:t>4.4.2</w:t>
            </w:r>
            <w:r w:rsidR="00D41BA1" w:rsidRPr="00D41BA1">
              <w:rPr>
                <w:noProof/>
                <w:sz w:val="20"/>
                <w:szCs w:val="20"/>
                <w:lang w:eastAsia="en-US"/>
              </w:rPr>
              <w:tab/>
            </w:r>
            <w:r w:rsidR="00D41BA1" w:rsidRPr="00D41BA1">
              <w:rPr>
                <w:rStyle w:val="Hyperlink"/>
                <w:noProof/>
                <w:sz w:val="20"/>
                <w:szCs w:val="20"/>
              </w:rPr>
              <w:t>Input through mouse</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_Toc357697877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11</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78" w:history="1">
            <w:r w:rsidR="00D41BA1" w:rsidRPr="00D41BA1">
              <w:rPr>
                <w:rStyle w:val="Hyperlink"/>
                <w:noProof/>
                <w:sz w:val="20"/>
                <w:szCs w:val="20"/>
              </w:rPr>
              <w:t>4.5</w:t>
            </w:r>
            <w:r w:rsidR="00D41BA1" w:rsidRPr="00D41BA1">
              <w:rPr>
                <w:noProof/>
                <w:sz w:val="20"/>
                <w:szCs w:val="20"/>
                <w:lang w:eastAsia="en-US"/>
              </w:rPr>
              <w:tab/>
            </w:r>
            <w:r w:rsidR="00D41BA1" w:rsidRPr="00D41BA1">
              <w:rPr>
                <w:rStyle w:val="Hyperlink"/>
                <w:noProof/>
                <w:sz w:val="20"/>
                <w:szCs w:val="20"/>
              </w:rPr>
              <w:t>ball</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_Toc357697878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12</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79" w:history="1">
            <w:r w:rsidR="00D41BA1" w:rsidRPr="00D41BA1">
              <w:rPr>
                <w:rStyle w:val="Hyperlink"/>
                <w:noProof/>
                <w:sz w:val="20"/>
                <w:szCs w:val="20"/>
              </w:rPr>
              <w:t>4.5.1</w:t>
            </w:r>
            <w:r w:rsidR="00D41BA1" w:rsidRPr="00D41BA1">
              <w:rPr>
                <w:noProof/>
                <w:sz w:val="20"/>
                <w:szCs w:val="20"/>
                <w:lang w:eastAsia="en-US"/>
              </w:rPr>
              <w:tab/>
            </w:r>
            <w:r w:rsidR="00D41BA1" w:rsidRPr="00D41BA1">
              <w:rPr>
                <w:rStyle w:val="Hyperlink"/>
                <w:noProof/>
                <w:sz w:val="20"/>
                <w:szCs w:val="20"/>
              </w:rPr>
              <w:t>Moving the ball</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_Toc357697879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12</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80" w:history="1">
            <w:r w:rsidR="00D41BA1" w:rsidRPr="00D41BA1">
              <w:rPr>
                <w:rStyle w:val="Hyperlink"/>
                <w:noProof/>
                <w:sz w:val="20"/>
                <w:szCs w:val="20"/>
              </w:rPr>
              <w:t>4.5.2</w:t>
            </w:r>
            <w:r w:rsidR="00D41BA1" w:rsidRPr="00D41BA1">
              <w:rPr>
                <w:noProof/>
                <w:sz w:val="20"/>
                <w:szCs w:val="20"/>
                <w:lang w:eastAsia="en-US"/>
              </w:rPr>
              <w:tab/>
            </w:r>
            <w:r w:rsidR="00D41BA1" w:rsidRPr="00D41BA1">
              <w:rPr>
                <w:rStyle w:val="Hyperlink"/>
                <w:noProof/>
                <w:sz w:val="20"/>
                <w:szCs w:val="20"/>
              </w:rPr>
              <w:t>Losing the Ball</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_Toc357697880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13</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81" w:history="1">
            <w:r w:rsidR="00D41BA1" w:rsidRPr="00D41BA1">
              <w:rPr>
                <w:rStyle w:val="Hyperlink"/>
                <w:noProof/>
                <w:sz w:val="20"/>
                <w:szCs w:val="20"/>
              </w:rPr>
              <w:t>4.6</w:t>
            </w:r>
            <w:r w:rsidR="00D41BA1" w:rsidRPr="00D41BA1">
              <w:rPr>
                <w:noProof/>
                <w:sz w:val="20"/>
                <w:szCs w:val="20"/>
                <w:lang w:eastAsia="en-US"/>
              </w:rPr>
              <w:tab/>
            </w:r>
            <w:r w:rsidR="00D41BA1" w:rsidRPr="00D41BA1">
              <w:rPr>
                <w:rStyle w:val="Hyperlink"/>
                <w:noProof/>
                <w:sz w:val="20"/>
                <w:szCs w:val="20"/>
              </w:rPr>
              <w:t>Items</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_Toc357697881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13</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82" w:history="1">
            <w:r w:rsidR="00D41BA1" w:rsidRPr="00D41BA1">
              <w:rPr>
                <w:rStyle w:val="Hyperlink"/>
                <w:noProof/>
                <w:sz w:val="20"/>
                <w:szCs w:val="20"/>
              </w:rPr>
              <w:t>4.7</w:t>
            </w:r>
            <w:r w:rsidR="00D41BA1" w:rsidRPr="00D41BA1">
              <w:rPr>
                <w:noProof/>
                <w:sz w:val="20"/>
                <w:szCs w:val="20"/>
                <w:lang w:eastAsia="en-US"/>
              </w:rPr>
              <w:tab/>
            </w:r>
            <w:r w:rsidR="00D41BA1" w:rsidRPr="00D41BA1">
              <w:rPr>
                <w:rStyle w:val="Hyperlink"/>
                <w:noProof/>
                <w:sz w:val="20"/>
                <w:szCs w:val="20"/>
              </w:rPr>
              <w:t>Sounds</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_Toc357697882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13</w:t>
            </w:r>
            <w:r w:rsidR="00D41BA1" w:rsidRPr="00D41BA1">
              <w:rPr>
                <w:noProof/>
                <w:webHidden/>
                <w:sz w:val="20"/>
                <w:szCs w:val="20"/>
              </w:rPr>
              <w:fldChar w:fldCharType="end"/>
            </w:r>
          </w:hyperlink>
        </w:p>
        <w:p w:rsidR="00D41BA1" w:rsidRPr="00D41BA1" w:rsidRDefault="00783158">
          <w:pPr>
            <w:pStyle w:val="TOC2"/>
            <w:tabs>
              <w:tab w:val="left" w:pos="880"/>
              <w:tab w:val="right" w:leader="dot" w:pos="9350"/>
            </w:tabs>
            <w:rPr>
              <w:noProof/>
              <w:sz w:val="20"/>
              <w:szCs w:val="20"/>
              <w:lang w:eastAsia="en-US"/>
            </w:rPr>
          </w:pPr>
          <w:hyperlink w:anchor="_Toc357697883" w:history="1">
            <w:r w:rsidR="00D41BA1" w:rsidRPr="00D41BA1">
              <w:rPr>
                <w:rStyle w:val="Hyperlink"/>
                <w:noProof/>
                <w:sz w:val="20"/>
                <w:szCs w:val="20"/>
              </w:rPr>
              <w:t>4.8</w:t>
            </w:r>
            <w:r w:rsidR="00D41BA1" w:rsidRPr="00D41BA1">
              <w:rPr>
                <w:noProof/>
                <w:sz w:val="20"/>
                <w:szCs w:val="20"/>
                <w:lang w:eastAsia="en-US"/>
              </w:rPr>
              <w:tab/>
            </w:r>
            <w:r w:rsidR="00D41BA1" w:rsidRPr="00D41BA1">
              <w:rPr>
                <w:rStyle w:val="Hyperlink"/>
                <w:noProof/>
                <w:sz w:val="20"/>
                <w:szCs w:val="20"/>
              </w:rPr>
              <w:t>Other features</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_Toc357697883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14</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84" w:history="1">
            <w:r w:rsidR="00D41BA1" w:rsidRPr="00D41BA1">
              <w:rPr>
                <w:rStyle w:val="Hyperlink"/>
                <w:noProof/>
                <w:sz w:val="20"/>
                <w:szCs w:val="20"/>
              </w:rPr>
              <w:t>4.8.1</w:t>
            </w:r>
            <w:r w:rsidR="00D41BA1" w:rsidRPr="00D41BA1">
              <w:rPr>
                <w:noProof/>
                <w:sz w:val="20"/>
                <w:szCs w:val="20"/>
                <w:lang w:eastAsia="en-US"/>
              </w:rPr>
              <w:tab/>
            </w:r>
            <w:r w:rsidR="00D41BA1" w:rsidRPr="00D41BA1">
              <w:rPr>
                <w:rStyle w:val="Hyperlink"/>
                <w:noProof/>
                <w:sz w:val="20"/>
                <w:szCs w:val="20"/>
              </w:rPr>
              <w:t>Scoreboard</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_Toc357697884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14</w:t>
            </w:r>
            <w:r w:rsidR="00D41BA1" w:rsidRPr="00D41BA1">
              <w:rPr>
                <w:noProof/>
                <w:webHidden/>
                <w:sz w:val="20"/>
                <w:szCs w:val="20"/>
              </w:rPr>
              <w:fldChar w:fldCharType="end"/>
            </w:r>
          </w:hyperlink>
        </w:p>
        <w:p w:rsidR="00D41BA1" w:rsidRPr="00D41BA1" w:rsidRDefault="00783158">
          <w:pPr>
            <w:pStyle w:val="TOC3"/>
            <w:tabs>
              <w:tab w:val="left" w:pos="1320"/>
              <w:tab w:val="right" w:leader="dot" w:pos="9350"/>
            </w:tabs>
            <w:rPr>
              <w:noProof/>
              <w:sz w:val="20"/>
              <w:szCs w:val="20"/>
              <w:lang w:eastAsia="en-US"/>
            </w:rPr>
          </w:pPr>
          <w:hyperlink w:anchor="_Toc357697885" w:history="1">
            <w:r w:rsidR="00D41BA1" w:rsidRPr="00D41BA1">
              <w:rPr>
                <w:rStyle w:val="Hyperlink"/>
                <w:noProof/>
                <w:sz w:val="20"/>
                <w:szCs w:val="20"/>
              </w:rPr>
              <w:t>4.8.2</w:t>
            </w:r>
            <w:r w:rsidR="00D41BA1" w:rsidRPr="00D41BA1">
              <w:rPr>
                <w:noProof/>
                <w:sz w:val="20"/>
                <w:szCs w:val="20"/>
                <w:lang w:eastAsia="en-US"/>
              </w:rPr>
              <w:tab/>
            </w:r>
            <w:r w:rsidR="00D41BA1" w:rsidRPr="00D41BA1">
              <w:rPr>
                <w:rStyle w:val="Hyperlink"/>
                <w:noProof/>
                <w:sz w:val="20"/>
                <w:szCs w:val="20"/>
              </w:rPr>
              <w:t>Pausing the game</w:t>
            </w:r>
            <w:r w:rsidR="00D41BA1" w:rsidRPr="00D41BA1">
              <w:rPr>
                <w:noProof/>
                <w:webHidden/>
                <w:sz w:val="20"/>
                <w:szCs w:val="20"/>
              </w:rPr>
              <w:tab/>
            </w:r>
            <w:r w:rsidR="00D41BA1" w:rsidRPr="00D41BA1">
              <w:rPr>
                <w:noProof/>
                <w:webHidden/>
                <w:sz w:val="20"/>
                <w:szCs w:val="20"/>
              </w:rPr>
              <w:fldChar w:fldCharType="begin"/>
            </w:r>
            <w:r w:rsidR="00D41BA1" w:rsidRPr="00D41BA1">
              <w:rPr>
                <w:noProof/>
                <w:webHidden/>
                <w:sz w:val="20"/>
                <w:szCs w:val="20"/>
              </w:rPr>
              <w:instrText xml:space="preserve"> PAGEREF _Toc357697885 \h </w:instrText>
            </w:r>
            <w:r w:rsidR="00D41BA1" w:rsidRPr="00D41BA1">
              <w:rPr>
                <w:noProof/>
                <w:webHidden/>
                <w:sz w:val="20"/>
                <w:szCs w:val="20"/>
              </w:rPr>
            </w:r>
            <w:r w:rsidR="00D41BA1" w:rsidRPr="00D41BA1">
              <w:rPr>
                <w:noProof/>
                <w:webHidden/>
                <w:sz w:val="20"/>
                <w:szCs w:val="20"/>
              </w:rPr>
              <w:fldChar w:fldCharType="separate"/>
            </w:r>
            <w:r w:rsidR="00090E33">
              <w:rPr>
                <w:noProof/>
                <w:webHidden/>
                <w:sz w:val="20"/>
                <w:szCs w:val="20"/>
              </w:rPr>
              <w:t>15</w:t>
            </w:r>
            <w:r w:rsidR="00D41BA1" w:rsidRPr="00D41BA1">
              <w:rPr>
                <w:noProof/>
                <w:webHidden/>
                <w:sz w:val="20"/>
                <w:szCs w:val="20"/>
              </w:rPr>
              <w:fldChar w:fldCharType="end"/>
            </w:r>
          </w:hyperlink>
        </w:p>
        <w:p w:rsidR="00D41BA1" w:rsidRDefault="00D41BA1">
          <w:r>
            <w:rPr>
              <w:b/>
              <w:bCs/>
              <w:noProof/>
            </w:rPr>
            <w:fldChar w:fldCharType="end"/>
          </w:r>
        </w:p>
      </w:sdtContent>
    </w:sdt>
    <w:p w:rsidR="00C119C0" w:rsidRDefault="00BB66F3">
      <w:pPr>
        <w:pStyle w:val="Heading1"/>
      </w:pPr>
      <w:bookmarkStart w:id="4" w:name="_Toc357697854"/>
      <w:r>
        <w:lastRenderedPageBreak/>
        <w:t>Controls &amp; Usability</w:t>
      </w:r>
      <w:bookmarkEnd w:id="1"/>
      <w:bookmarkEnd w:id="4"/>
    </w:p>
    <w:p w:rsidR="00F565DA" w:rsidRDefault="00247900" w:rsidP="00247900">
      <w:r>
        <w:t xml:space="preserve"> </w:t>
      </w:r>
      <w:r>
        <w:tab/>
      </w:r>
      <w:r w:rsidR="00BE0A56">
        <w:t>We will present the controls of the game and the usability that the game offers to anyone</w:t>
      </w:r>
      <w:r w:rsidR="00536AA3">
        <w:t xml:space="preserve"> that pla</w:t>
      </w:r>
      <w:r w:rsidR="000322A5">
        <w:t>ys it</w:t>
      </w:r>
      <w:r w:rsidR="00BE0A56">
        <w:t>.</w:t>
      </w:r>
      <w:r w:rsidR="00770E46">
        <w:t xml:space="preserve"> </w:t>
      </w:r>
      <w:r w:rsidR="00CD28AB">
        <w:t>In order to start the game the user</w:t>
      </w:r>
      <w:r w:rsidR="00770E46">
        <w:t xml:space="preserve"> has to press the start button.</w:t>
      </w:r>
      <w:r w:rsidR="00770E46">
        <w:br/>
        <w:t xml:space="preserve"> </w:t>
      </w:r>
      <w:r w:rsidR="00770E46">
        <w:tab/>
      </w:r>
      <w:r w:rsidR="00CD28AB">
        <w:t>During game play they have to move the paddle with mouse or arrow keys</w:t>
      </w:r>
      <w:r w:rsidR="006D44CE">
        <w:t xml:space="preserve"> </w:t>
      </w:r>
      <w:r w:rsidR="00DF4358">
        <w:t>(left and right)</w:t>
      </w:r>
      <w:r w:rsidR="00CD28AB">
        <w:t xml:space="preserve"> to break the bricks</w:t>
      </w:r>
      <w:r w:rsidR="00552BD2">
        <w:t xml:space="preserve"> with the ball</w:t>
      </w:r>
      <w:r w:rsidR="00CD28AB">
        <w:t>.</w:t>
      </w:r>
      <w:r w:rsidR="009570E5">
        <w:t xml:space="preserve"> We offer t</w:t>
      </w:r>
      <w:r w:rsidR="00574E90">
        <w:t>w</w:t>
      </w:r>
      <w:r w:rsidR="009570E5">
        <w:t>o different ways for the movement of the paddle in order to make the game more usable.</w:t>
      </w:r>
      <w:r w:rsidR="00CD28AB">
        <w:t xml:space="preserve"> </w:t>
      </w:r>
      <w:r w:rsidR="003801B2">
        <w:t>With arrow keys the game is more difficult because the speed</w:t>
      </w:r>
      <w:r w:rsidR="00753B2F">
        <w:t xml:space="preserve"> of the paddle</w:t>
      </w:r>
      <w:r w:rsidR="003801B2">
        <w:t xml:space="preserve"> is </w:t>
      </w:r>
      <w:r w:rsidR="006A7443">
        <w:t>slow</w:t>
      </w:r>
      <w:r w:rsidR="003801B2">
        <w:t xml:space="preserve"> and the user has to</w:t>
      </w:r>
      <w:r w:rsidR="00B558C7">
        <w:t xml:space="preserve"> bounce the ball closer to the middle of the paddle</w:t>
      </w:r>
      <w:r w:rsidR="00172EB9">
        <w:t>, which makes the game more difficult</w:t>
      </w:r>
      <w:r w:rsidR="003801B2">
        <w:t xml:space="preserve">. </w:t>
      </w:r>
      <w:r w:rsidR="00312AF3">
        <w:br/>
      </w:r>
      <w:r>
        <w:t xml:space="preserve"> </w:t>
      </w:r>
      <w:r>
        <w:tab/>
      </w:r>
      <w:r w:rsidR="003C046F">
        <w:t xml:space="preserve">The purpose of the game is to break all the </w:t>
      </w:r>
      <w:r w:rsidR="00552BD2">
        <w:t>bricks.</w:t>
      </w:r>
      <w:r w:rsidR="004D5A07">
        <w:t xml:space="preserve"> To achieve that they have three chances to lose the ball that are displayed on the bottom left corner of the screen.</w:t>
      </w:r>
      <w:r w:rsidR="001A0AC2">
        <w:t xml:space="preserve"> Whenever a boll is lost they get</w:t>
      </w:r>
      <w:r w:rsidR="0019067F">
        <w:t xml:space="preserve"> informed by a message that flies</w:t>
      </w:r>
      <w:r w:rsidR="001A0AC2">
        <w:t xml:space="preserve"> on the screen. This message is clickable in order </w:t>
      </w:r>
      <w:r w:rsidR="00496DD7">
        <w:t xml:space="preserve">to </w:t>
      </w:r>
      <w:r w:rsidR="001A0AC2">
        <w:t>continue the game.</w:t>
      </w:r>
      <w:r w:rsidR="00DF4358">
        <w:t xml:space="preserve"> </w:t>
      </w:r>
      <w:r w:rsidR="003F09D1">
        <w:br/>
      </w:r>
      <w:r>
        <w:t xml:space="preserve">  </w:t>
      </w:r>
      <w:r>
        <w:tab/>
      </w:r>
      <w:r w:rsidR="00574E90">
        <w:t xml:space="preserve">The user </w:t>
      </w:r>
      <w:r w:rsidR="008E3EF6">
        <w:t>is able to</w:t>
      </w:r>
      <w:r w:rsidR="00574E90">
        <w:t xml:space="preserve"> pause and resume the game any time </w:t>
      </w:r>
      <w:r w:rsidR="007772C8">
        <w:t xml:space="preserve">by </w:t>
      </w:r>
      <w:r w:rsidR="00574E90">
        <w:t>pressing the “P”</w:t>
      </w:r>
      <w:r w:rsidR="008E3EF6">
        <w:t xml:space="preserve"> key on his keyboard.</w:t>
      </w:r>
      <w:r w:rsidR="007772C8">
        <w:t xml:space="preserve"> Also they are able to mute and play the music of the game any time by pressing the “M” key.</w:t>
      </w:r>
      <w:r w:rsidR="00310E9A">
        <w:br/>
        <w:t>That way the user can pause or mute the game whenever they like.</w:t>
      </w:r>
    </w:p>
    <w:p w:rsidR="00775B38" w:rsidRDefault="00775B38" w:rsidP="00BB66F3"/>
    <w:p w:rsidR="00D41BA1" w:rsidRDefault="00D41BA1" w:rsidP="00BB66F3"/>
    <w:p w:rsidR="00D41BA1" w:rsidRDefault="00D41BA1" w:rsidP="00BB66F3"/>
    <w:p w:rsidR="00D41BA1" w:rsidRPr="00BB66F3" w:rsidRDefault="00D41BA1" w:rsidP="00BB66F3"/>
    <w:p w:rsidR="00BF5691" w:rsidRDefault="0007049A" w:rsidP="001235A5">
      <w:pPr>
        <w:pStyle w:val="Heading1"/>
      </w:pPr>
      <w:bookmarkStart w:id="5" w:name="_Toc357697526"/>
      <w:bookmarkStart w:id="6" w:name="_Toc357697855"/>
      <w:r>
        <w:t>Graphics</w:t>
      </w:r>
      <w:bookmarkEnd w:id="3"/>
      <w:bookmarkEnd w:id="2"/>
      <w:bookmarkEnd w:id="5"/>
      <w:bookmarkEnd w:id="6"/>
    </w:p>
    <w:p w:rsidR="00C83B99" w:rsidRDefault="00C83B99" w:rsidP="001235A5"/>
    <w:p w:rsidR="00D41BA1" w:rsidRPr="00C83B99" w:rsidRDefault="00D41BA1" w:rsidP="001235A5"/>
    <w:p w:rsidR="00914F27" w:rsidRDefault="00914F27" w:rsidP="001235A5">
      <w:pPr>
        <w:pStyle w:val="Heading2"/>
      </w:pPr>
      <w:bookmarkStart w:id="7" w:name="_Toc357694075"/>
      <w:bookmarkStart w:id="8" w:name="_Toc357694106"/>
      <w:bookmarkStart w:id="9" w:name="_Toc357697527"/>
      <w:bookmarkStart w:id="10" w:name="_Toc357697856"/>
      <w:r>
        <w:t>bricks</w:t>
      </w:r>
      <w:bookmarkEnd w:id="7"/>
      <w:bookmarkEnd w:id="8"/>
      <w:bookmarkEnd w:id="9"/>
      <w:bookmarkEnd w:id="10"/>
    </w:p>
    <w:p w:rsidR="005C43EF" w:rsidRDefault="005C43EF" w:rsidP="001235A5"/>
    <w:p w:rsidR="005C43EF" w:rsidRDefault="00F06A12" w:rsidP="001235A5">
      <w:r>
        <w:t>Every brick has is represented by two symbols in the flash library. The first symbol represents</w:t>
      </w:r>
      <w:r>
        <w:br/>
        <w:t>e</w:t>
      </w:r>
      <w:r w:rsidR="005C43EF">
        <w:t xml:space="preserve">ach brick before it breaks is a </w:t>
      </w:r>
      <w:proofErr w:type="spellStart"/>
      <w:r w:rsidR="005C43EF">
        <w:t>movieclip</w:t>
      </w:r>
      <w:proofErr w:type="spellEnd"/>
      <w:r w:rsidR="005C43EF">
        <w:t xml:space="preserve"> symbol and is displayed on the screen as below.</w:t>
      </w:r>
    </w:p>
    <w:p w:rsidR="005C43EF" w:rsidRPr="005C43EF" w:rsidRDefault="005C43EF" w:rsidP="001235A5"/>
    <w:p w:rsidR="005C43EF" w:rsidRDefault="00B346CC" w:rsidP="001235A5">
      <w:r>
        <w:rPr>
          <w:noProof/>
          <w:lang w:eastAsia="en-US"/>
        </w:rPr>
        <w:drawing>
          <wp:inline distT="0" distB="0" distL="0" distR="0">
            <wp:extent cx="1009650" cy="552450"/>
            <wp:effectExtent l="0" t="0" r="0" b="0"/>
            <wp:docPr id="11" name="Picture 11" descr="C:\Users\AngelKyriako\Dropbox\nina-aggelos\hy474_project\Report\animation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Kyriako\Dropbox\nina-aggelos\hy474_project\Report\animations\blu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9650" cy="552450"/>
                    </a:xfrm>
                    <a:prstGeom prst="rect">
                      <a:avLst/>
                    </a:prstGeom>
                    <a:noFill/>
                    <a:ln>
                      <a:noFill/>
                    </a:ln>
                  </pic:spPr>
                </pic:pic>
              </a:graphicData>
            </a:graphic>
          </wp:inline>
        </w:drawing>
      </w:r>
      <w:r>
        <w:rPr>
          <w:noProof/>
          <w:lang w:eastAsia="en-US"/>
        </w:rPr>
        <w:drawing>
          <wp:inline distT="0" distB="0" distL="0" distR="0">
            <wp:extent cx="1028700" cy="561975"/>
            <wp:effectExtent l="0" t="0" r="0" b="9525"/>
            <wp:docPr id="12" name="Picture 12" descr="C:\Users\AngelKyriako\Dropbox\nina-aggelos\hy474_project\Report\animations\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gelKyriako\Dropbox\nina-aggelos\hy474_project\Report\animations\yel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561975"/>
                    </a:xfrm>
                    <a:prstGeom prst="rect">
                      <a:avLst/>
                    </a:prstGeom>
                    <a:noFill/>
                    <a:ln>
                      <a:noFill/>
                    </a:ln>
                  </pic:spPr>
                </pic:pic>
              </a:graphicData>
            </a:graphic>
          </wp:inline>
        </w:drawing>
      </w:r>
      <w:r>
        <w:rPr>
          <w:noProof/>
          <w:lang w:eastAsia="en-US"/>
        </w:rPr>
        <w:drawing>
          <wp:inline distT="0" distB="0" distL="0" distR="0">
            <wp:extent cx="1019175" cy="552450"/>
            <wp:effectExtent l="0" t="0" r="9525" b="0"/>
            <wp:docPr id="13" name="Picture 13" descr="C:\Users\AngelKyriako\Dropbox\nina-aggelos\hy474_project\Report\animations\cy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lKyriako\Dropbox\nina-aggelos\hy474_project\Report\animations\cy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9175" cy="552450"/>
                    </a:xfrm>
                    <a:prstGeom prst="rect">
                      <a:avLst/>
                    </a:prstGeom>
                    <a:noFill/>
                    <a:ln>
                      <a:noFill/>
                    </a:ln>
                  </pic:spPr>
                </pic:pic>
              </a:graphicData>
            </a:graphic>
          </wp:inline>
        </w:drawing>
      </w:r>
      <w:r>
        <w:rPr>
          <w:noProof/>
          <w:lang w:eastAsia="en-US"/>
        </w:rPr>
        <w:drawing>
          <wp:inline distT="0" distB="0" distL="0" distR="0" wp14:anchorId="2E7F39D7" wp14:editId="61DAAA52">
            <wp:extent cx="990600" cy="542925"/>
            <wp:effectExtent l="0" t="0" r="0" b="9525"/>
            <wp:docPr id="8" name="Picture 8" descr="C:\Users\AngelKyriako\Dropbox\nina-aggelos\hy474_project\Report\animation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Kyriako\Dropbox\nina-aggelos\hy474_project\Report\animations\g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0600" cy="542925"/>
                    </a:xfrm>
                    <a:prstGeom prst="rect">
                      <a:avLst/>
                    </a:prstGeom>
                    <a:noFill/>
                    <a:ln>
                      <a:noFill/>
                    </a:ln>
                  </pic:spPr>
                </pic:pic>
              </a:graphicData>
            </a:graphic>
          </wp:inline>
        </w:drawing>
      </w:r>
      <w:r>
        <w:rPr>
          <w:noProof/>
          <w:lang w:eastAsia="en-US"/>
        </w:rPr>
        <w:drawing>
          <wp:inline distT="0" distB="0" distL="0" distR="0">
            <wp:extent cx="1009650" cy="552450"/>
            <wp:effectExtent l="0" t="0" r="0" b="0"/>
            <wp:docPr id="10" name="Picture 10" descr="C:\Users\AngelKyriako\Dropbox\nina-aggelos\hy474_project\Report\animations\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Kyriako\Dropbox\nina-aggelos\hy474_project\Report\animations\r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552450"/>
                    </a:xfrm>
                    <a:prstGeom prst="rect">
                      <a:avLst/>
                    </a:prstGeom>
                    <a:noFill/>
                    <a:ln>
                      <a:noFill/>
                    </a:ln>
                  </pic:spPr>
                </pic:pic>
              </a:graphicData>
            </a:graphic>
          </wp:inline>
        </w:drawing>
      </w:r>
    </w:p>
    <w:p w:rsidR="00D41BA1" w:rsidRDefault="00D41BA1" w:rsidP="001235A5"/>
    <w:p w:rsidR="00D41BA1" w:rsidRDefault="00D41BA1" w:rsidP="001235A5"/>
    <w:p w:rsidR="00D41BA1" w:rsidRDefault="00D41BA1" w:rsidP="001235A5"/>
    <w:p w:rsidR="00DB22CA" w:rsidRDefault="005C43EF" w:rsidP="001235A5">
      <w:proofErr w:type="gramStart"/>
      <w:r>
        <w:lastRenderedPageBreak/>
        <w:t xml:space="preserve">However </w:t>
      </w:r>
      <w:r w:rsidR="00533DAF">
        <w:t xml:space="preserve"> the</w:t>
      </w:r>
      <w:proofErr w:type="gramEnd"/>
      <w:r w:rsidR="00533DAF">
        <w:t xml:space="preserve"> second symbol </w:t>
      </w:r>
      <w:r>
        <w:t xml:space="preserve">consists of many different graphic symbols that are </w:t>
      </w:r>
      <w:r w:rsidR="00533DAF">
        <w:t>displayed</w:t>
      </w:r>
      <w:r>
        <w:t xml:space="preserve"> while the brick breaks.</w:t>
      </w:r>
      <w:r w:rsidR="00533DAF">
        <w:t xml:space="preserve"> </w:t>
      </w:r>
      <w:r w:rsidR="00F06A12">
        <w:t>Every graphic symbol is on a different layer on the symbols timeline</w:t>
      </w:r>
      <w:r w:rsidR="00495E7F">
        <w:t xml:space="preserve"> and has a fade out effect at the end</w:t>
      </w:r>
      <w:r w:rsidR="00F06A12">
        <w:t>.</w:t>
      </w:r>
      <w:r w:rsidR="00495E7F">
        <w:t xml:space="preserve"> It is basically a tween animation of each graphic symbol that gives the illusion of exploding.</w:t>
      </w:r>
      <w:r w:rsidR="00DB22CA">
        <w:t xml:space="preserve"> You can see it below.</w:t>
      </w:r>
    </w:p>
    <w:p w:rsidR="00A24FB4" w:rsidRDefault="00B346CC" w:rsidP="001235A5">
      <w:r>
        <w:rPr>
          <w:noProof/>
          <w:lang w:eastAsia="en-US"/>
        </w:rPr>
        <w:drawing>
          <wp:inline distT="0" distB="0" distL="0" distR="0" wp14:anchorId="2D3AB950" wp14:editId="40E404C9">
            <wp:extent cx="5686425" cy="4565542"/>
            <wp:effectExtent l="0" t="0" r="0" b="6985"/>
            <wp:docPr id="1" name="Picture 1" descr="C:\Users\AngelKyriako\Dropbox\nina-aggelos\hy474_project\Report\animations\blueBre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Kyriako\Dropbox\nina-aggelos\hy474_project\Report\animations\blueBreak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0196" cy="4568569"/>
                    </a:xfrm>
                    <a:prstGeom prst="rect">
                      <a:avLst/>
                    </a:prstGeom>
                    <a:noFill/>
                    <a:ln>
                      <a:noFill/>
                    </a:ln>
                  </pic:spPr>
                </pic:pic>
              </a:graphicData>
            </a:graphic>
          </wp:inline>
        </w:drawing>
      </w:r>
    </w:p>
    <w:p w:rsidR="00914F27" w:rsidRDefault="00A46006" w:rsidP="001235A5">
      <w:pPr>
        <w:pStyle w:val="Heading2"/>
      </w:pPr>
      <w:bookmarkStart w:id="11" w:name="_Toc357694076"/>
      <w:bookmarkStart w:id="12" w:name="_Toc357694107"/>
      <w:bookmarkStart w:id="13" w:name="_Toc357697528"/>
      <w:bookmarkStart w:id="14" w:name="_Toc357697857"/>
      <w:r>
        <w:t>paddle</w:t>
      </w:r>
      <w:bookmarkEnd w:id="11"/>
      <w:bookmarkEnd w:id="12"/>
      <w:bookmarkEnd w:id="13"/>
      <w:bookmarkEnd w:id="14"/>
    </w:p>
    <w:p w:rsidR="00BB6A0A" w:rsidRPr="00BB6A0A" w:rsidRDefault="00BB6A0A" w:rsidP="001235A5"/>
    <w:p w:rsidR="00B346CC" w:rsidRPr="00B346CC" w:rsidRDefault="00247736" w:rsidP="001235A5">
      <w:r>
        <w:t xml:space="preserve">The paddle is a </w:t>
      </w:r>
      <w:proofErr w:type="spellStart"/>
      <w:r>
        <w:t>movieclip</w:t>
      </w:r>
      <w:proofErr w:type="spellEnd"/>
      <w:r>
        <w:t xml:space="preserve"> with no animation attached on it that has several layers used to make it shiny.</w:t>
      </w:r>
      <w:r w:rsidR="002E63F9">
        <w:t xml:space="preserve"> At [</w:t>
      </w:r>
      <w:hyperlink w:anchor="_Paddle_2" w:history="1">
        <w:r w:rsidR="00BB66F3" w:rsidRPr="0066484C">
          <w:rPr>
            <w:rStyle w:val="Hyperlink"/>
          </w:rPr>
          <w:t>4</w:t>
        </w:r>
        <w:r w:rsidR="002E63F9" w:rsidRPr="0066484C">
          <w:rPr>
            <w:rStyle w:val="Hyperlink"/>
          </w:rPr>
          <w:t>.</w:t>
        </w:r>
        <w:r w:rsidR="0066484C" w:rsidRPr="0066484C">
          <w:rPr>
            <w:rStyle w:val="Hyperlink"/>
          </w:rPr>
          <w:t>4</w:t>
        </w:r>
      </w:hyperlink>
      <w:r w:rsidR="002E63F9">
        <w:t>] we will see how the paddle’s moving animation works</w:t>
      </w:r>
      <w:r w:rsidR="005A6F2D">
        <w:t>.</w:t>
      </w:r>
    </w:p>
    <w:p w:rsidR="00D41BA1" w:rsidRDefault="00D41BA1" w:rsidP="001235A5">
      <w:pPr>
        <w:ind w:left="1416"/>
      </w:pPr>
    </w:p>
    <w:p w:rsidR="00D41BA1" w:rsidRDefault="00D41BA1" w:rsidP="001235A5">
      <w:pPr>
        <w:ind w:left="1416"/>
      </w:pPr>
    </w:p>
    <w:p w:rsidR="00B346CC" w:rsidRPr="00B346CC" w:rsidRDefault="00B346CC" w:rsidP="001235A5">
      <w:pPr>
        <w:ind w:left="1416"/>
      </w:pPr>
      <w:r>
        <w:rPr>
          <w:noProof/>
          <w:lang w:eastAsia="en-US"/>
        </w:rPr>
        <w:drawing>
          <wp:inline distT="0" distB="0" distL="0" distR="0" wp14:anchorId="6F4F15C5" wp14:editId="4803190F">
            <wp:extent cx="2657475" cy="600075"/>
            <wp:effectExtent l="0" t="0" r="9525" b="9525"/>
            <wp:docPr id="3" name="Picture 3" descr="C:\Users\AngelKyriako\Dropbox\nina-aggelos\hy474_project\Report\animations\pa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Kyriako\Dropbox\nina-aggelos\hy474_project\Report\animations\padd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521" cy="603924"/>
                    </a:xfrm>
                    <a:prstGeom prst="rect">
                      <a:avLst/>
                    </a:prstGeom>
                    <a:noFill/>
                    <a:ln>
                      <a:noFill/>
                    </a:ln>
                  </pic:spPr>
                </pic:pic>
              </a:graphicData>
            </a:graphic>
          </wp:inline>
        </w:drawing>
      </w:r>
    </w:p>
    <w:p w:rsidR="00914F27" w:rsidRDefault="00914F27" w:rsidP="001235A5">
      <w:pPr>
        <w:pStyle w:val="Heading2"/>
      </w:pPr>
      <w:bookmarkStart w:id="15" w:name="_Toc357694077"/>
      <w:bookmarkStart w:id="16" w:name="_Toc357694108"/>
      <w:bookmarkStart w:id="17" w:name="_Toc357697529"/>
      <w:bookmarkStart w:id="18" w:name="_Toc357697858"/>
      <w:r>
        <w:lastRenderedPageBreak/>
        <w:t>ball</w:t>
      </w:r>
      <w:bookmarkEnd w:id="15"/>
      <w:bookmarkEnd w:id="16"/>
      <w:bookmarkEnd w:id="17"/>
      <w:bookmarkEnd w:id="18"/>
    </w:p>
    <w:p w:rsidR="001A070A" w:rsidRPr="001A070A" w:rsidRDefault="001A070A" w:rsidP="001235A5"/>
    <w:p w:rsidR="00B346CC" w:rsidRPr="00B346CC" w:rsidRDefault="002E63F9" w:rsidP="001235A5">
      <w:r>
        <w:t xml:space="preserve">The ball is also a </w:t>
      </w:r>
      <w:proofErr w:type="spellStart"/>
      <w:r>
        <w:t>movieclip</w:t>
      </w:r>
      <w:proofErr w:type="spellEnd"/>
      <w:r>
        <w:t xml:space="preserve"> w</w:t>
      </w:r>
      <w:r w:rsidR="00A8077E">
        <w:t>ith no animation attached on it</w:t>
      </w:r>
      <w:r w:rsidR="00A8077E" w:rsidRPr="00A8077E">
        <w:t xml:space="preserve"> </w:t>
      </w:r>
      <w:r w:rsidR="00A8077E">
        <w:t>that has several layers used to make it shiny. At [</w:t>
      </w:r>
      <w:hyperlink w:anchor="_Moving_the_ball" w:history="1">
        <w:r w:rsidR="00BB66F3" w:rsidRPr="0066484C">
          <w:rPr>
            <w:rStyle w:val="Hyperlink"/>
          </w:rPr>
          <w:t>4</w:t>
        </w:r>
        <w:r w:rsidR="0066484C" w:rsidRPr="0066484C">
          <w:rPr>
            <w:rStyle w:val="Hyperlink"/>
          </w:rPr>
          <w:t>.5.1</w:t>
        </w:r>
      </w:hyperlink>
      <w:r w:rsidR="00A8077E">
        <w:t>] we will see how the paddle’s moving animation works.</w:t>
      </w:r>
    </w:p>
    <w:p w:rsidR="00B346CC" w:rsidRDefault="00B346CC" w:rsidP="001235A5">
      <w:pPr>
        <w:ind w:left="1416" w:firstLine="708"/>
      </w:pPr>
      <w:r>
        <w:rPr>
          <w:noProof/>
          <w:lang w:eastAsia="en-US"/>
        </w:rPr>
        <w:drawing>
          <wp:inline distT="0" distB="0" distL="0" distR="0" wp14:anchorId="39E51CE8" wp14:editId="2592BC8F">
            <wp:extent cx="685800" cy="685800"/>
            <wp:effectExtent l="0" t="0" r="0" b="0"/>
            <wp:docPr id="4" name="Picture 4" descr="C:\Users\AngelKyriako\Dropbox\nina-aggelos\hy474_project\Report\animation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Kyriako\Dropbox\nina-aggelos\hy474_project\Report\animations\b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D41BA1" w:rsidRDefault="00D41BA1" w:rsidP="001235A5">
      <w:pPr>
        <w:ind w:left="1416" w:firstLine="708"/>
      </w:pPr>
    </w:p>
    <w:p w:rsidR="00D41BA1" w:rsidRPr="00B346CC" w:rsidRDefault="00D41BA1" w:rsidP="001235A5">
      <w:pPr>
        <w:ind w:left="1416" w:firstLine="708"/>
      </w:pPr>
    </w:p>
    <w:p w:rsidR="00914F27" w:rsidRDefault="00914F27" w:rsidP="001235A5">
      <w:pPr>
        <w:pStyle w:val="Heading2"/>
      </w:pPr>
      <w:bookmarkStart w:id="19" w:name="_Toc357694078"/>
      <w:bookmarkStart w:id="20" w:name="_Toc357694109"/>
      <w:bookmarkStart w:id="21" w:name="_Toc357697530"/>
      <w:bookmarkStart w:id="22" w:name="_Toc357697859"/>
      <w:r>
        <w:t>items</w:t>
      </w:r>
      <w:bookmarkEnd w:id="19"/>
      <w:bookmarkEnd w:id="20"/>
      <w:bookmarkEnd w:id="21"/>
      <w:bookmarkEnd w:id="22"/>
    </w:p>
    <w:p w:rsidR="001A070A" w:rsidRDefault="001A070A" w:rsidP="001235A5"/>
    <w:p w:rsidR="00CE5A11" w:rsidRPr="00B346CC" w:rsidRDefault="00CE5A11" w:rsidP="001235A5">
      <w:r>
        <w:t xml:space="preserve">The items are two </w:t>
      </w:r>
      <w:proofErr w:type="spellStart"/>
      <w:r>
        <w:t>movieclips</w:t>
      </w:r>
      <w:proofErr w:type="spellEnd"/>
      <w:r>
        <w:t xml:space="preserve"> with a fade out effect attached. Each item is consists of its fruit and </w:t>
      </w:r>
      <w:r w:rsidR="005F5742">
        <w:t>the points</w:t>
      </w:r>
      <w:r>
        <w:t xml:space="preserve"> </w:t>
      </w:r>
      <w:r w:rsidR="00765A24">
        <w:t xml:space="preserve">as text </w:t>
      </w:r>
      <w:r>
        <w:t xml:space="preserve">that </w:t>
      </w:r>
      <w:r w:rsidR="005F5742">
        <w:t>are</w:t>
      </w:r>
      <w:r>
        <w:t xml:space="preserve"> added</w:t>
      </w:r>
      <w:r w:rsidR="005F5742">
        <w:t xml:space="preserve"> in the score</w:t>
      </w:r>
      <w:r>
        <w:t xml:space="preserve"> if the user </w:t>
      </w:r>
      <w:r w:rsidRPr="00CE5A11">
        <w:t>acquires</w:t>
      </w:r>
      <w:r w:rsidR="007E143A">
        <w:t xml:space="preserve"> it. </w:t>
      </w:r>
      <w:r w:rsidR="00077DA1">
        <w:t>An item</w:t>
      </w:r>
      <w:r w:rsidR="003F5C0D">
        <w:t xml:space="preserve"> is created </w:t>
      </w:r>
      <w:r w:rsidR="00077DA1">
        <w:t xml:space="preserve">during game play </w:t>
      </w:r>
      <w:r w:rsidR="003F5C0D">
        <w:t>when a brick is destroyed.</w:t>
      </w:r>
      <w:r w:rsidR="00077DA1">
        <w:t xml:space="preserve"> Each different brick color produces either a cherry or a mango fruit. </w:t>
      </w:r>
      <w:r>
        <w:t>At [</w:t>
      </w:r>
      <w:hyperlink w:anchor="_Sounds" w:history="1">
        <w:r w:rsidR="0066484C">
          <w:rPr>
            <w:rStyle w:val="Hyperlink"/>
          </w:rPr>
          <w:t>4.6</w:t>
        </w:r>
      </w:hyperlink>
      <w:r>
        <w:t>] we will see how the item’s moving animation works.</w:t>
      </w:r>
    </w:p>
    <w:p w:rsidR="001A070A" w:rsidRPr="001A070A" w:rsidRDefault="001A070A" w:rsidP="001235A5"/>
    <w:p w:rsidR="00B346CC" w:rsidRDefault="00B346CC" w:rsidP="001235A5">
      <w:pPr>
        <w:ind w:left="708" w:firstLine="708"/>
      </w:pPr>
      <w:r>
        <w:rPr>
          <w:noProof/>
          <w:lang w:eastAsia="en-US"/>
        </w:rPr>
        <w:drawing>
          <wp:inline distT="0" distB="0" distL="0" distR="0" wp14:anchorId="09589058" wp14:editId="25A64401">
            <wp:extent cx="495300" cy="804863"/>
            <wp:effectExtent l="0" t="0" r="0" b="0"/>
            <wp:docPr id="5" name="Picture 5" descr="C:\Users\AngelKyriako\Dropbox\nina-aggelos\hy474_project\Report\animations\ch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Kyriako\Dropbox\nina-aggelos\hy474_project\Report\animations\cher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771" cy="830003"/>
                    </a:xfrm>
                    <a:prstGeom prst="rect">
                      <a:avLst/>
                    </a:prstGeom>
                    <a:noFill/>
                    <a:ln>
                      <a:noFill/>
                    </a:ln>
                  </pic:spPr>
                </pic:pic>
              </a:graphicData>
            </a:graphic>
          </wp:inline>
        </w:drawing>
      </w:r>
      <w:r>
        <w:tab/>
      </w:r>
      <w:r>
        <w:tab/>
      </w:r>
      <w:r>
        <w:rPr>
          <w:noProof/>
          <w:lang w:eastAsia="en-US"/>
        </w:rPr>
        <w:drawing>
          <wp:inline distT="0" distB="0" distL="0" distR="0" wp14:anchorId="768BB180" wp14:editId="68258537">
            <wp:extent cx="408258" cy="752475"/>
            <wp:effectExtent l="0" t="0" r="0" b="0"/>
            <wp:docPr id="6" name="Picture 6" descr="C:\Users\AngelKyriako\Dropbox\nina-aggelos\hy474_project\Report\animations\m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Kyriako\Dropbox\nina-aggelos\hy474_project\Report\animations\man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633" cy="782656"/>
                    </a:xfrm>
                    <a:prstGeom prst="rect">
                      <a:avLst/>
                    </a:prstGeom>
                    <a:noFill/>
                    <a:ln>
                      <a:noFill/>
                    </a:ln>
                  </pic:spPr>
                </pic:pic>
              </a:graphicData>
            </a:graphic>
          </wp:inline>
        </w:drawing>
      </w:r>
    </w:p>
    <w:p w:rsidR="00D41BA1" w:rsidRDefault="00B346CC" w:rsidP="00D41BA1">
      <w:r>
        <w:rPr>
          <w:noProof/>
          <w:lang w:eastAsia="en-US"/>
        </w:rPr>
        <w:drawing>
          <wp:inline distT="0" distB="0" distL="0" distR="0" wp14:anchorId="027489CB" wp14:editId="4BD6D90F">
            <wp:extent cx="4416726" cy="1828800"/>
            <wp:effectExtent l="0" t="0" r="3175" b="0"/>
            <wp:docPr id="14" name="Picture 14" descr="C:\Users\AngelKyriako\Dropbox\nina-aggelos\hy474_project\Report\animations\cherryAcqui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gelKyriako\Dropbox\nina-aggelos\hy474_project\Report\animations\cherryAcquir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9393" cy="1867170"/>
                    </a:xfrm>
                    <a:prstGeom prst="rect">
                      <a:avLst/>
                    </a:prstGeom>
                    <a:noFill/>
                    <a:ln>
                      <a:noFill/>
                    </a:ln>
                  </pic:spPr>
                </pic:pic>
              </a:graphicData>
            </a:graphic>
          </wp:inline>
        </w:drawing>
      </w:r>
      <w:bookmarkStart w:id="23" w:name="_Toc357694079"/>
      <w:bookmarkStart w:id="24" w:name="_Toc357694110"/>
      <w:bookmarkStart w:id="25" w:name="_Toc357697531"/>
    </w:p>
    <w:p w:rsidR="00D41BA1" w:rsidRDefault="00D41BA1" w:rsidP="00D41BA1"/>
    <w:p w:rsidR="00D41BA1" w:rsidRDefault="00D41BA1" w:rsidP="00D41BA1"/>
    <w:p w:rsidR="00D41BA1" w:rsidRPr="00D41BA1" w:rsidRDefault="00D41BA1" w:rsidP="00D41BA1"/>
    <w:p w:rsidR="00B84580" w:rsidRDefault="002D4E81" w:rsidP="001235A5">
      <w:pPr>
        <w:pStyle w:val="Heading2"/>
      </w:pPr>
      <w:bookmarkStart w:id="26" w:name="_Toc357697860"/>
      <w:r>
        <w:lastRenderedPageBreak/>
        <w:t>other</w:t>
      </w:r>
      <w:bookmarkEnd w:id="23"/>
      <w:bookmarkEnd w:id="24"/>
      <w:bookmarkEnd w:id="25"/>
      <w:bookmarkEnd w:id="26"/>
    </w:p>
    <w:p w:rsidR="00A537F7" w:rsidRDefault="00FE50C9" w:rsidP="001235A5">
      <w:pPr>
        <w:pStyle w:val="Heading3"/>
      </w:pPr>
      <w:bookmarkStart w:id="27" w:name="_Toc357694080"/>
      <w:bookmarkStart w:id="28" w:name="_Toc357694111"/>
      <w:bookmarkStart w:id="29" w:name="_Toc357697532"/>
      <w:bookmarkStart w:id="30" w:name="_Toc357697861"/>
      <w:r>
        <w:t>S</w:t>
      </w:r>
      <w:r w:rsidR="00A537F7">
        <w:t>tart game button</w:t>
      </w:r>
      <w:bookmarkEnd w:id="27"/>
      <w:bookmarkEnd w:id="28"/>
      <w:bookmarkEnd w:id="29"/>
      <w:bookmarkEnd w:id="30"/>
    </w:p>
    <w:p w:rsidR="00B346CC" w:rsidRDefault="00B346CC" w:rsidP="001235A5"/>
    <w:p w:rsidR="00765A24" w:rsidRPr="00B346CC" w:rsidRDefault="00765A24" w:rsidP="001235A5">
      <w:r>
        <w:t xml:space="preserve">The start button is a </w:t>
      </w:r>
      <w:proofErr w:type="spellStart"/>
      <w:r>
        <w:t>movieclip</w:t>
      </w:r>
      <w:proofErr w:type="spellEnd"/>
      <w:r>
        <w:t xml:space="preserve"> with a text and no animation attached on it that has several layers used to make it shiny. </w:t>
      </w:r>
      <w:r w:rsidR="00536375">
        <w:t>The game is going to start when the button is clicked.</w:t>
      </w:r>
    </w:p>
    <w:p w:rsidR="00B346CC" w:rsidRDefault="00B346CC" w:rsidP="001235A5">
      <w:pPr>
        <w:ind w:left="708" w:firstLine="708"/>
      </w:pPr>
      <w:r>
        <w:rPr>
          <w:noProof/>
          <w:lang w:eastAsia="en-US"/>
        </w:rPr>
        <w:drawing>
          <wp:inline distT="0" distB="0" distL="0" distR="0" wp14:anchorId="0C51E3A7" wp14:editId="3C9747EC">
            <wp:extent cx="2419350" cy="904073"/>
            <wp:effectExtent l="0" t="0" r="0" b="0"/>
            <wp:docPr id="15" name="Picture 15" descr="C:\Users\AngelKyriako\Dropbox\nina-aggelos\hy474_project\Report\animations\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gelKyriako\Dropbox\nina-aggelos\hy474_project\Report\animations\startg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9270" cy="911517"/>
                    </a:xfrm>
                    <a:prstGeom prst="rect">
                      <a:avLst/>
                    </a:prstGeom>
                    <a:noFill/>
                    <a:ln>
                      <a:noFill/>
                    </a:ln>
                  </pic:spPr>
                </pic:pic>
              </a:graphicData>
            </a:graphic>
          </wp:inline>
        </w:drawing>
      </w:r>
    </w:p>
    <w:p w:rsidR="00D22F50" w:rsidRPr="00B346CC" w:rsidRDefault="00D22F50" w:rsidP="001235A5">
      <w:pPr>
        <w:ind w:left="708" w:firstLine="708"/>
      </w:pPr>
    </w:p>
    <w:p w:rsidR="00034D36" w:rsidRPr="00B346CC" w:rsidRDefault="00034D36" w:rsidP="001235A5"/>
    <w:p w:rsidR="00A537F7" w:rsidRDefault="00FE50C9" w:rsidP="001235A5">
      <w:pPr>
        <w:pStyle w:val="Heading3"/>
      </w:pPr>
      <w:bookmarkStart w:id="31" w:name="_Toc357694081"/>
      <w:bookmarkStart w:id="32" w:name="_Toc357694112"/>
      <w:bookmarkStart w:id="33" w:name="_Toc357697533"/>
      <w:bookmarkStart w:id="34" w:name="_Toc357697862"/>
      <w:r>
        <w:t>M</w:t>
      </w:r>
      <w:r w:rsidR="00A537F7">
        <w:t>usic toggle button</w:t>
      </w:r>
      <w:bookmarkEnd w:id="31"/>
      <w:bookmarkEnd w:id="32"/>
      <w:bookmarkEnd w:id="33"/>
      <w:bookmarkEnd w:id="34"/>
    </w:p>
    <w:p w:rsidR="00034D36" w:rsidRDefault="00034D36" w:rsidP="001235A5"/>
    <w:p w:rsidR="00034D36" w:rsidRPr="00034D36" w:rsidRDefault="00034D36" w:rsidP="001235A5">
      <w:r>
        <w:t xml:space="preserve">The play and pause music buttons are </w:t>
      </w:r>
      <w:proofErr w:type="spellStart"/>
      <w:r>
        <w:t>movieclips</w:t>
      </w:r>
      <w:proofErr w:type="spellEnd"/>
      <w:r>
        <w:t xml:space="preserve"> that let the user to control the sounds of the game.</w:t>
      </w:r>
    </w:p>
    <w:p w:rsidR="00B346CC" w:rsidRPr="00B346CC" w:rsidRDefault="00B346CC" w:rsidP="001235A5"/>
    <w:p w:rsidR="00B346CC" w:rsidRDefault="00B346CC" w:rsidP="001235A5">
      <w:pPr>
        <w:ind w:left="708" w:firstLine="708"/>
      </w:pPr>
      <w:r>
        <w:rPr>
          <w:noProof/>
          <w:lang w:eastAsia="en-US"/>
        </w:rPr>
        <w:drawing>
          <wp:inline distT="0" distB="0" distL="0" distR="0" wp14:anchorId="12AF02CD" wp14:editId="5F0B32AF">
            <wp:extent cx="828675" cy="828675"/>
            <wp:effectExtent l="0" t="0" r="0" b="0"/>
            <wp:docPr id="16" name="Picture 16" descr="C:\Users\AngelKyriako\Dropbox\nina-aggelos\hy474_project\Report\animations\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gelKyriako\Dropbox\nina-aggelos\hy474_project\Report\animations\pau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r>
        <w:tab/>
      </w:r>
      <w:r>
        <w:tab/>
      </w:r>
      <w:r>
        <w:rPr>
          <w:noProof/>
          <w:lang w:eastAsia="en-US"/>
        </w:rPr>
        <w:drawing>
          <wp:inline distT="0" distB="0" distL="0" distR="0" wp14:anchorId="4BA456F7" wp14:editId="7AA91114">
            <wp:extent cx="819150" cy="819150"/>
            <wp:effectExtent l="0" t="0" r="0" b="0"/>
            <wp:docPr id="17" name="Picture 17" descr="C:\Users\AngelKyriako\Dropbox\nina-aggelos\hy474_project\Report\animati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gelKyriako\Dropbox\nina-aggelos\hy474_project\Report\animations\pla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rsidR="00DC3CEA" w:rsidRPr="00B346CC" w:rsidRDefault="00DC3CEA" w:rsidP="001235A5">
      <w:pPr>
        <w:ind w:left="708" w:firstLine="708"/>
      </w:pPr>
    </w:p>
    <w:p w:rsidR="00A537F7" w:rsidRDefault="00FE50C9" w:rsidP="001235A5">
      <w:pPr>
        <w:pStyle w:val="Heading3"/>
      </w:pPr>
      <w:bookmarkStart w:id="35" w:name="_Toc357694082"/>
      <w:bookmarkStart w:id="36" w:name="_Toc357694113"/>
      <w:bookmarkStart w:id="37" w:name="_Toc357697534"/>
      <w:bookmarkStart w:id="38" w:name="_Toc357697863"/>
      <w:r>
        <w:t>E</w:t>
      </w:r>
      <w:r w:rsidR="00A537F7">
        <w:t>nding game screens</w:t>
      </w:r>
      <w:bookmarkEnd w:id="35"/>
      <w:bookmarkEnd w:id="36"/>
      <w:bookmarkEnd w:id="37"/>
      <w:bookmarkEnd w:id="38"/>
    </w:p>
    <w:p w:rsidR="00B346CC" w:rsidRDefault="00B346CC" w:rsidP="001235A5"/>
    <w:p w:rsidR="00DC3CEA" w:rsidRPr="00B346CC" w:rsidRDefault="00DC3CEA" w:rsidP="001235A5">
      <w:r>
        <w:t xml:space="preserve">The screens below are the </w:t>
      </w:r>
      <w:proofErr w:type="spellStart"/>
      <w:r>
        <w:t>movieclips</w:t>
      </w:r>
      <w:proofErr w:type="spellEnd"/>
      <w:r>
        <w:t xml:space="preserve"> that are displayed on the screen </w:t>
      </w:r>
      <w:r w:rsidR="00E806CD">
        <w:t xml:space="preserve">when the user </w:t>
      </w:r>
      <w:r>
        <w:t>either loses or</w:t>
      </w:r>
      <w:r w:rsidR="00E806CD">
        <w:t xml:space="preserve"> </w:t>
      </w:r>
      <w:r>
        <w:t>wins.</w:t>
      </w:r>
      <w:r w:rsidR="00097171">
        <w:t xml:space="preserve"> When they are clicked the game is restarted.</w:t>
      </w:r>
    </w:p>
    <w:p w:rsidR="00B84580" w:rsidRPr="00B84580" w:rsidRDefault="00B346CC" w:rsidP="001235A5">
      <w:r>
        <w:rPr>
          <w:noProof/>
          <w:lang w:eastAsia="en-US"/>
        </w:rPr>
        <w:drawing>
          <wp:inline distT="0" distB="0" distL="0" distR="0" wp14:anchorId="430113D1" wp14:editId="1B6213F7">
            <wp:extent cx="4622556" cy="2047875"/>
            <wp:effectExtent l="0" t="0" r="6985" b="0"/>
            <wp:docPr id="18" name="Picture 18" descr="C:\Users\AngelKyriako\Dropbox\nina-aggelos\hy474_project\Report\animations\EndingScr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gelKyriako\Dropbox\nina-aggelos\hy474_project\Report\animations\EndingScreen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1586" cy="2069596"/>
                    </a:xfrm>
                    <a:prstGeom prst="rect">
                      <a:avLst/>
                    </a:prstGeom>
                    <a:noFill/>
                    <a:ln>
                      <a:noFill/>
                    </a:ln>
                  </pic:spPr>
                </pic:pic>
              </a:graphicData>
            </a:graphic>
          </wp:inline>
        </w:drawing>
      </w:r>
    </w:p>
    <w:p w:rsidR="0007049A" w:rsidRDefault="0007049A" w:rsidP="001235A5">
      <w:pPr>
        <w:pStyle w:val="Heading1"/>
      </w:pPr>
      <w:bookmarkStart w:id="39" w:name="_Toc357694083"/>
      <w:bookmarkStart w:id="40" w:name="_Toc357694114"/>
      <w:bookmarkStart w:id="41" w:name="_Toc357697535"/>
      <w:bookmarkStart w:id="42" w:name="_Toc357697864"/>
      <w:proofErr w:type="spellStart"/>
      <w:r>
        <w:lastRenderedPageBreak/>
        <w:t>Actionscript</w:t>
      </w:r>
      <w:bookmarkEnd w:id="39"/>
      <w:bookmarkEnd w:id="40"/>
      <w:bookmarkEnd w:id="41"/>
      <w:bookmarkEnd w:id="42"/>
      <w:proofErr w:type="spellEnd"/>
    </w:p>
    <w:p w:rsidR="0074095F" w:rsidRDefault="0074095F" w:rsidP="001235A5">
      <w:pPr>
        <w:pStyle w:val="Heading2"/>
        <w:numPr>
          <w:ilvl w:val="0"/>
          <w:numId w:val="0"/>
        </w:numPr>
        <w:ind w:left="576"/>
      </w:pPr>
    </w:p>
    <w:p w:rsidR="002D4E81" w:rsidRDefault="00CE50DF" w:rsidP="001235A5">
      <w:pPr>
        <w:pStyle w:val="Heading2"/>
      </w:pPr>
      <w:bookmarkStart w:id="43" w:name="_Toc357694084"/>
      <w:bookmarkStart w:id="44" w:name="_Toc357694115"/>
      <w:bookmarkStart w:id="45" w:name="_Toc357697536"/>
      <w:bookmarkStart w:id="46" w:name="_Toc357697865"/>
      <w:r>
        <w:t>A</w:t>
      </w:r>
      <w:r w:rsidR="00882E88">
        <w:t xml:space="preserve"> quick overview</w:t>
      </w:r>
      <w:bookmarkEnd w:id="43"/>
      <w:bookmarkEnd w:id="44"/>
      <w:bookmarkEnd w:id="45"/>
      <w:bookmarkEnd w:id="46"/>
      <w:r w:rsidR="00882E88">
        <w:t xml:space="preserve"> </w:t>
      </w:r>
    </w:p>
    <w:p w:rsidR="00BF5691" w:rsidRDefault="00BF5691" w:rsidP="001235A5"/>
    <w:p w:rsidR="004E1BAC" w:rsidRDefault="004E1BAC" w:rsidP="001235A5">
      <w:r>
        <w:t xml:space="preserve">In the following diagram we can see the components that make the game run. Each rectangle represents a class and a connection between two of those means either inheritance or that an object of the first exists in the second. For example the </w:t>
      </w:r>
      <w:proofErr w:type="spellStart"/>
      <w:r>
        <w:t>BrickBreaker</w:t>
      </w:r>
      <w:proofErr w:type="spellEnd"/>
      <w:r>
        <w:t xml:space="preserve"> class has attributes of type Ball, </w:t>
      </w:r>
      <w:proofErr w:type="spellStart"/>
      <w:r>
        <w:t>AllBricks</w:t>
      </w:r>
      <w:proofErr w:type="spellEnd"/>
      <w:r>
        <w:t>, etc. On the other hand a Brick is a superclass of the classes Red, Blue, etc</w:t>
      </w:r>
      <w:r w:rsidR="00C27610">
        <w:t>.</w:t>
      </w:r>
    </w:p>
    <w:p w:rsidR="00797203" w:rsidRDefault="00797203" w:rsidP="001235A5">
      <w:pPr>
        <w:rPr>
          <w:noProof/>
          <w:lang w:eastAsia="en-US"/>
        </w:rPr>
      </w:pPr>
    </w:p>
    <w:p w:rsidR="0074095F" w:rsidRDefault="0074095F" w:rsidP="001235A5">
      <w:pPr>
        <w:rPr>
          <w:noProof/>
          <w:lang w:eastAsia="en-US"/>
        </w:rPr>
      </w:pPr>
    </w:p>
    <w:p w:rsidR="0074095F" w:rsidRDefault="0074095F" w:rsidP="001235A5">
      <w:pPr>
        <w:rPr>
          <w:noProof/>
          <w:lang w:eastAsia="en-US"/>
        </w:rPr>
      </w:pPr>
    </w:p>
    <w:p w:rsidR="00BF5691" w:rsidRPr="00BF5691" w:rsidRDefault="00BF5691" w:rsidP="001235A5">
      <w:r w:rsidRPr="00BF5691">
        <w:rPr>
          <w:noProof/>
          <w:lang w:eastAsia="en-US"/>
        </w:rPr>
        <w:drawing>
          <wp:inline distT="0" distB="0" distL="0" distR="0" wp14:anchorId="1CA4B8CF" wp14:editId="76529B03">
            <wp:extent cx="6799717" cy="3333750"/>
            <wp:effectExtent l="0" t="0" r="1270" b="0"/>
            <wp:docPr id="143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39" name="Content Placeholder 3"/>
                    <pic:cNvPicPr>
                      <a:picLocks noGrp="1"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03521" cy="3335615"/>
                    </a:xfrm>
                    <a:prstGeom prst="rect">
                      <a:avLst/>
                    </a:prstGeom>
                    <a:noFill/>
                    <a:ln>
                      <a:noFill/>
                    </a:ln>
                    <a:extLst/>
                  </pic:spPr>
                </pic:pic>
              </a:graphicData>
            </a:graphic>
          </wp:inline>
        </w:drawing>
      </w:r>
    </w:p>
    <w:p w:rsidR="00797203" w:rsidRDefault="00797203" w:rsidP="001235A5">
      <w:pPr>
        <w:pStyle w:val="Heading2"/>
        <w:numPr>
          <w:ilvl w:val="0"/>
          <w:numId w:val="0"/>
        </w:numPr>
        <w:ind w:left="576"/>
      </w:pPr>
    </w:p>
    <w:p w:rsidR="00797203" w:rsidRDefault="00797203" w:rsidP="001235A5"/>
    <w:p w:rsidR="0074095F" w:rsidRDefault="0074095F" w:rsidP="001235A5"/>
    <w:p w:rsidR="0074095F" w:rsidRPr="00797203" w:rsidRDefault="0074095F" w:rsidP="001235A5"/>
    <w:p w:rsidR="0095339E" w:rsidRDefault="004779D3" w:rsidP="001235A5">
      <w:pPr>
        <w:pStyle w:val="Heading2"/>
      </w:pPr>
      <w:bookmarkStart w:id="47" w:name="_The_base_class"/>
      <w:bookmarkStart w:id="48" w:name="_Toc357694085"/>
      <w:bookmarkStart w:id="49" w:name="_Toc357694116"/>
      <w:bookmarkStart w:id="50" w:name="_Toc357697537"/>
      <w:bookmarkStart w:id="51" w:name="_Toc357697866"/>
      <w:bookmarkEnd w:id="47"/>
      <w:r>
        <w:lastRenderedPageBreak/>
        <w:t xml:space="preserve">The base class - </w:t>
      </w:r>
      <w:proofErr w:type="spellStart"/>
      <w:r>
        <w:t>BrickBreaker</w:t>
      </w:r>
      <w:bookmarkEnd w:id="48"/>
      <w:bookmarkEnd w:id="49"/>
      <w:bookmarkEnd w:id="50"/>
      <w:bookmarkEnd w:id="51"/>
      <w:proofErr w:type="spellEnd"/>
    </w:p>
    <w:p w:rsidR="004E1BAC" w:rsidRDefault="004E1BAC" w:rsidP="001235A5"/>
    <w:p w:rsidR="00142716" w:rsidRDefault="002261B1" w:rsidP="001235A5">
      <w:r>
        <w:t xml:space="preserve">The </w:t>
      </w:r>
      <w:proofErr w:type="spellStart"/>
      <w:r w:rsidRPr="005A2BB2">
        <w:rPr>
          <w:i/>
        </w:rPr>
        <w:t>BrickBreaker</w:t>
      </w:r>
      <w:proofErr w:type="spellEnd"/>
      <w:r>
        <w:t xml:space="preserve"> class is the base class of the game</w:t>
      </w:r>
      <w:r w:rsidR="000456CF">
        <w:t xml:space="preserve"> and extends the </w:t>
      </w:r>
      <w:r w:rsidR="000456CF" w:rsidRPr="005A2BB2">
        <w:rPr>
          <w:i/>
        </w:rPr>
        <w:t>Sprite</w:t>
      </w:r>
      <w:r w:rsidR="000456CF">
        <w:t xml:space="preserve"> class of the </w:t>
      </w:r>
      <w:proofErr w:type="spellStart"/>
      <w:r w:rsidR="000456CF">
        <w:t>Actionscript</w:t>
      </w:r>
      <w:proofErr w:type="spellEnd"/>
      <w:r w:rsidR="000456CF">
        <w:t xml:space="preserve"> 3 library</w:t>
      </w:r>
      <w:r>
        <w:t xml:space="preserve">. Every component of the game is an </w:t>
      </w:r>
      <w:proofErr w:type="gramStart"/>
      <w:r>
        <w:t>attribute</w:t>
      </w:r>
      <w:r w:rsidR="004F09A5">
        <w:t>,</w:t>
      </w:r>
      <w:r>
        <w:t xml:space="preserve"> that</w:t>
      </w:r>
      <w:proofErr w:type="gramEnd"/>
      <w:r>
        <w:t xml:space="preserve"> exists in this class.</w:t>
      </w:r>
      <w:r w:rsidR="00142716">
        <w:t xml:space="preserve"> </w:t>
      </w:r>
      <w:r w:rsidR="004F09A5">
        <w:t xml:space="preserve">In addition to that every class has an attribute of the </w:t>
      </w:r>
      <w:proofErr w:type="spellStart"/>
      <w:r w:rsidR="004F09A5" w:rsidRPr="005A2BB2">
        <w:rPr>
          <w:i/>
        </w:rPr>
        <w:t>BrickBreaker</w:t>
      </w:r>
      <w:proofErr w:type="spellEnd"/>
      <w:r w:rsidR="004F09A5">
        <w:t xml:space="preserve"> class to be able to access anything from everywhere. </w:t>
      </w:r>
      <w:r w:rsidR="00142716">
        <w:t xml:space="preserve">We can see those components </w:t>
      </w:r>
      <w:r w:rsidR="006A4E23">
        <w:t>below</w:t>
      </w:r>
      <w:r w:rsidR="00142716">
        <w:t>:</w:t>
      </w:r>
      <w:r>
        <w:t xml:space="preserve"> </w:t>
      </w:r>
    </w:p>
    <w:p w:rsidR="00A26835" w:rsidRPr="00A26835" w:rsidRDefault="00A26835" w:rsidP="001235A5"/>
    <w:p w:rsidR="0038098A" w:rsidRDefault="002261B1" w:rsidP="001235A5">
      <w:proofErr w:type="spellStart"/>
      <w:r w:rsidRPr="0074095F">
        <w:rPr>
          <w:b/>
        </w:rPr>
        <w:t>allBricks</w:t>
      </w:r>
      <w:proofErr w:type="spellEnd"/>
      <w:r w:rsidRPr="0074095F">
        <w:rPr>
          <w:b/>
        </w:rPr>
        <w:t xml:space="preserve"> : </w:t>
      </w:r>
      <w:proofErr w:type="spellStart"/>
      <w:r w:rsidRPr="0074095F">
        <w:rPr>
          <w:b/>
        </w:rPr>
        <w:t>AllBricks</w:t>
      </w:r>
      <w:proofErr w:type="spellEnd"/>
      <w:r w:rsidRPr="0074095F">
        <w:rPr>
          <w:b/>
        </w:rPr>
        <w:t>;</w:t>
      </w:r>
      <w:r w:rsidR="00142716">
        <w:rPr>
          <w:b/>
        </w:rPr>
        <w:t xml:space="preserve"> </w:t>
      </w:r>
      <w:r w:rsidR="00FA01F4">
        <w:rPr>
          <w:b/>
        </w:rPr>
        <w:br/>
      </w:r>
      <w:r w:rsidR="00C8031F">
        <w:t>C</w:t>
      </w:r>
      <w:r w:rsidR="00DE3E3C">
        <w:t xml:space="preserve">ontains an array of </w:t>
      </w:r>
      <w:r w:rsidR="00DE3E3C" w:rsidRPr="005A2BB2">
        <w:rPr>
          <w:i/>
        </w:rPr>
        <w:t>brick</w:t>
      </w:r>
      <w:r w:rsidR="00DE3E3C">
        <w:t xml:space="preserve"> instances</w:t>
      </w:r>
      <w:r w:rsidR="00886884">
        <w:t>,</w:t>
      </w:r>
      <w:r w:rsidR="00DE3E3C">
        <w:t xml:space="preserve">  </w:t>
      </w:r>
      <w:r w:rsidR="00886884">
        <w:t xml:space="preserve">its position is at the </w:t>
      </w:r>
      <w:r w:rsidR="00C573B5">
        <w:t xml:space="preserve">top </w:t>
      </w:r>
      <w:r w:rsidR="00886884">
        <w:t xml:space="preserve"> of the Stage  </w:t>
      </w:r>
      <w:r w:rsidR="00DE3E3C">
        <w:t>and we you could see more about it at [</w:t>
      </w:r>
      <w:hyperlink w:anchor="_AllBricks" w:history="1">
        <w:r w:rsidR="007C34E6">
          <w:rPr>
            <w:rStyle w:val="Hyperlink"/>
          </w:rPr>
          <w:t>4.3.1</w:t>
        </w:r>
      </w:hyperlink>
      <w:r w:rsidR="00DE3E3C">
        <w:t>]</w:t>
      </w:r>
      <w:r w:rsidR="006A4E23">
        <w:t>.</w:t>
      </w:r>
    </w:p>
    <w:p w:rsidR="00A26835" w:rsidRPr="00A26835" w:rsidRDefault="00A26835" w:rsidP="001235A5"/>
    <w:p w:rsidR="0038098A" w:rsidRDefault="002261B1" w:rsidP="001235A5">
      <w:proofErr w:type="gramStart"/>
      <w:r w:rsidRPr="0074095F">
        <w:rPr>
          <w:b/>
        </w:rPr>
        <w:t>Paddle :</w:t>
      </w:r>
      <w:proofErr w:type="gramEnd"/>
      <w:r w:rsidRPr="0074095F">
        <w:rPr>
          <w:b/>
        </w:rPr>
        <w:t xml:space="preserve"> paddle;</w:t>
      </w:r>
      <w:r w:rsidR="00FA01F4">
        <w:rPr>
          <w:b/>
        </w:rPr>
        <w:br/>
      </w:r>
      <w:r w:rsidR="00C8031F">
        <w:t>R</w:t>
      </w:r>
      <w:r w:rsidR="004F09A5">
        <w:t>esponsible for displaying and moving the paddle with either the mouse or the arrow keys. More about it at [</w:t>
      </w:r>
      <w:hyperlink w:anchor="_Paddle_2" w:history="1">
        <w:r w:rsidR="00BB66F3">
          <w:rPr>
            <w:rStyle w:val="Hyperlink"/>
          </w:rPr>
          <w:t>4.</w:t>
        </w:r>
        <w:r w:rsidR="004F09A5" w:rsidRPr="004F09A5">
          <w:rPr>
            <w:rStyle w:val="Hyperlink"/>
          </w:rPr>
          <w:t>4</w:t>
        </w:r>
      </w:hyperlink>
      <w:r w:rsidR="004F09A5">
        <w:t>]</w:t>
      </w:r>
      <w:r w:rsidR="006A4E23">
        <w:t>.</w:t>
      </w:r>
    </w:p>
    <w:p w:rsidR="00A26835" w:rsidRPr="00A26835" w:rsidRDefault="00A26835" w:rsidP="001235A5"/>
    <w:p w:rsidR="0038098A" w:rsidRDefault="002261B1" w:rsidP="001235A5">
      <w:proofErr w:type="gramStart"/>
      <w:r w:rsidRPr="0074095F">
        <w:rPr>
          <w:b/>
        </w:rPr>
        <w:t>Ball :</w:t>
      </w:r>
      <w:proofErr w:type="gramEnd"/>
      <w:r w:rsidRPr="0074095F">
        <w:rPr>
          <w:b/>
        </w:rPr>
        <w:t xml:space="preserve"> ball;</w:t>
      </w:r>
      <w:r w:rsidR="00FA01F4">
        <w:rPr>
          <w:b/>
        </w:rPr>
        <w:br/>
      </w:r>
      <w:r w:rsidR="00C8031F">
        <w:t>I</w:t>
      </w:r>
      <w:r w:rsidR="00FA01F4">
        <w:t xml:space="preserve">ncludes the implementation for the ball’s movement, collision with </w:t>
      </w:r>
      <w:r w:rsidR="00FA01F4" w:rsidRPr="005A2BB2">
        <w:rPr>
          <w:i/>
        </w:rPr>
        <w:t>bricks</w:t>
      </w:r>
      <w:r w:rsidR="00FA01F4">
        <w:t xml:space="preserve"> &amp; </w:t>
      </w:r>
      <w:r w:rsidR="00FA01F4" w:rsidRPr="005A2BB2">
        <w:rPr>
          <w:i/>
        </w:rPr>
        <w:t>paddle</w:t>
      </w:r>
      <w:r w:rsidR="00FA01F4">
        <w:t>. More at [</w:t>
      </w:r>
      <w:hyperlink w:anchor="_ball" w:history="1">
        <w:r w:rsidR="00BB66F3">
          <w:rPr>
            <w:rStyle w:val="Hyperlink"/>
          </w:rPr>
          <w:t>4</w:t>
        </w:r>
        <w:r w:rsidR="00FA01F4" w:rsidRPr="00FA01F4">
          <w:rPr>
            <w:rStyle w:val="Hyperlink"/>
          </w:rPr>
          <w:t>.5</w:t>
        </w:r>
      </w:hyperlink>
      <w:r w:rsidR="00FA01F4">
        <w:t>]</w:t>
      </w:r>
      <w:r w:rsidR="006A4E23">
        <w:t>.</w:t>
      </w:r>
    </w:p>
    <w:p w:rsidR="00A26835" w:rsidRPr="00A26835" w:rsidRDefault="00A26835" w:rsidP="001235A5"/>
    <w:p w:rsidR="0038098A" w:rsidRDefault="002261B1" w:rsidP="001235A5">
      <w:proofErr w:type="gramStart"/>
      <w:r w:rsidRPr="0074095F">
        <w:rPr>
          <w:b/>
        </w:rPr>
        <w:t>Score :</w:t>
      </w:r>
      <w:proofErr w:type="gramEnd"/>
      <w:r w:rsidRPr="0074095F">
        <w:rPr>
          <w:b/>
        </w:rPr>
        <w:t xml:space="preserve"> </w:t>
      </w:r>
      <w:proofErr w:type="spellStart"/>
      <w:r w:rsidRPr="0074095F">
        <w:rPr>
          <w:b/>
        </w:rPr>
        <w:t>ScoreBoard</w:t>
      </w:r>
      <w:proofErr w:type="spellEnd"/>
      <w:r w:rsidRPr="0074095F">
        <w:rPr>
          <w:b/>
        </w:rPr>
        <w:t>;</w:t>
      </w:r>
      <w:r w:rsidR="00C8031F">
        <w:rPr>
          <w:b/>
        </w:rPr>
        <w:br/>
      </w:r>
      <w:r w:rsidR="00C8031F">
        <w:t xml:space="preserve">Is responsible for keeping the lives and score values of the user and displaying </w:t>
      </w:r>
      <w:r w:rsidR="009F346C">
        <w:t xml:space="preserve">them. </w:t>
      </w:r>
      <w:r w:rsidR="006A4E23">
        <w:t xml:space="preserve">More at </w:t>
      </w:r>
      <w:r w:rsidR="00C8031F" w:rsidRPr="00C8031F">
        <w:t>[</w:t>
      </w:r>
      <w:hyperlink w:anchor="_Scoreboard" w:history="1">
        <w:r w:rsidR="007C34E6">
          <w:rPr>
            <w:rStyle w:val="Hyperlink"/>
          </w:rPr>
          <w:t>4.8.1</w:t>
        </w:r>
      </w:hyperlink>
      <w:r w:rsidR="00C8031F" w:rsidRPr="00C8031F">
        <w:t>]</w:t>
      </w:r>
      <w:r w:rsidR="006A4E23">
        <w:t>.</w:t>
      </w:r>
    </w:p>
    <w:p w:rsidR="00A26835" w:rsidRPr="00A26835" w:rsidRDefault="00A26835" w:rsidP="001235A5"/>
    <w:p w:rsidR="0038098A" w:rsidRDefault="00C915D6" w:rsidP="001235A5">
      <w:proofErr w:type="spellStart"/>
      <w:proofErr w:type="gramStart"/>
      <w:r>
        <w:rPr>
          <w:b/>
        </w:rPr>
        <w:t>b</w:t>
      </w:r>
      <w:r w:rsidR="001F7EF5">
        <w:rPr>
          <w:b/>
        </w:rPr>
        <w:t>allReadyForBouncing</w:t>
      </w:r>
      <w:proofErr w:type="spellEnd"/>
      <w:r w:rsidR="002261B1" w:rsidRPr="0074095F">
        <w:rPr>
          <w:b/>
        </w:rPr>
        <w:t xml:space="preserve"> :</w:t>
      </w:r>
      <w:proofErr w:type="gramEnd"/>
      <w:r w:rsidR="002261B1" w:rsidRPr="0074095F">
        <w:rPr>
          <w:b/>
        </w:rPr>
        <w:t xml:space="preserve"> Boolean;</w:t>
      </w:r>
      <w:r w:rsidR="002261B1" w:rsidRPr="0074095F">
        <w:rPr>
          <w:b/>
        </w:rPr>
        <w:tab/>
      </w:r>
      <w:r w:rsidR="003067A8">
        <w:rPr>
          <w:b/>
        </w:rPr>
        <w:br/>
      </w:r>
      <w:r w:rsidR="00142716">
        <w:t>T</w:t>
      </w:r>
      <w:r w:rsidR="003067A8">
        <w:t xml:space="preserve">his Boolean variable is responsible for </w:t>
      </w:r>
      <w:r>
        <w:t>keeping track if</w:t>
      </w:r>
      <w:r w:rsidR="003067A8">
        <w:t xml:space="preserve"> the </w:t>
      </w:r>
      <w:r w:rsidR="003067A8" w:rsidRPr="005A2BB2">
        <w:rPr>
          <w:i/>
        </w:rPr>
        <w:t>ball</w:t>
      </w:r>
      <w:r w:rsidR="003067A8">
        <w:t xml:space="preserve"> instance</w:t>
      </w:r>
      <w:r w:rsidR="00107D48">
        <w:t xml:space="preserve"> </w:t>
      </w:r>
      <w:r>
        <w:t>is ready to</w:t>
      </w:r>
      <w:r w:rsidR="00107D48">
        <w:t xml:space="preserve"> bounc</w:t>
      </w:r>
      <w:r>
        <w:t>e</w:t>
      </w:r>
      <w:r w:rsidR="00107D48">
        <w:t xml:space="preserve"> on the </w:t>
      </w:r>
      <w:r w:rsidR="00107D48" w:rsidRPr="005A2BB2">
        <w:rPr>
          <w:i/>
        </w:rPr>
        <w:t>paddle</w:t>
      </w:r>
      <w:r w:rsidR="00107D48">
        <w:t>.</w:t>
      </w:r>
      <w:r w:rsidR="00C573B5">
        <w:t xml:space="preserve">  We will see more about it at [</w:t>
      </w:r>
      <w:hyperlink w:anchor="_ball" w:history="1">
        <w:r w:rsidR="00BB66F3">
          <w:rPr>
            <w:rStyle w:val="Hyperlink"/>
          </w:rPr>
          <w:t>4</w:t>
        </w:r>
        <w:r w:rsidR="00C573B5" w:rsidRPr="00C573B5">
          <w:rPr>
            <w:rStyle w:val="Hyperlink"/>
          </w:rPr>
          <w:t>.5</w:t>
        </w:r>
      </w:hyperlink>
      <w:r w:rsidR="00C573B5">
        <w:t>].</w:t>
      </w:r>
    </w:p>
    <w:p w:rsidR="00A26835" w:rsidRPr="00A26835" w:rsidRDefault="00A26835" w:rsidP="001235A5"/>
    <w:p w:rsidR="0038098A" w:rsidRDefault="0082590E" w:rsidP="001235A5">
      <w:proofErr w:type="spellStart"/>
      <w:proofErr w:type="gramStart"/>
      <w:r w:rsidRPr="0074095F">
        <w:rPr>
          <w:b/>
        </w:rPr>
        <w:t>newGame</w:t>
      </w:r>
      <w:proofErr w:type="spellEnd"/>
      <w:r w:rsidRPr="0074095F">
        <w:rPr>
          <w:b/>
        </w:rPr>
        <w:t xml:space="preserve"> :</w:t>
      </w:r>
      <w:proofErr w:type="gramEnd"/>
      <w:r w:rsidRPr="0074095F">
        <w:rPr>
          <w:b/>
        </w:rPr>
        <w:t xml:space="preserve"> Boolean;</w:t>
      </w:r>
      <w:r>
        <w:rPr>
          <w:b/>
        </w:rPr>
        <w:br/>
      </w:r>
      <w:r>
        <w:t xml:space="preserve">A </w:t>
      </w:r>
      <w:proofErr w:type="spellStart"/>
      <w:r>
        <w:t>boolean</w:t>
      </w:r>
      <w:proofErr w:type="spellEnd"/>
      <w:r>
        <w:t xml:space="preserve"> variable that is false when the game has not started and true if it has.</w:t>
      </w:r>
    </w:p>
    <w:p w:rsidR="00A26835" w:rsidRPr="00A26835" w:rsidRDefault="00A26835" w:rsidP="001235A5"/>
    <w:p w:rsidR="0074095F" w:rsidRDefault="002261B1" w:rsidP="001235A5">
      <w:proofErr w:type="gramStart"/>
      <w:r w:rsidRPr="0074095F">
        <w:rPr>
          <w:b/>
        </w:rPr>
        <w:t>Start :</w:t>
      </w:r>
      <w:proofErr w:type="gramEnd"/>
      <w:r w:rsidRPr="0074095F">
        <w:rPr>
          <w:b/>
        </w:rPr>
        <w:t xml:space="preserve"> </w:t>
      </w:r>
      <w:proofErr w:type="spellStart"/>
      <w:r w:rsidRPr="0074095F">
        <w:rPr>
          <w:b/>
        </w:rPr>
        <w:t>MovieClip</w:t>
      </w:r>
      <w:proofErr w:type="spellEnd"/>
      <w:r w:rsidRPr="0074095F">
        <w:rPr>
          <w:b/>
        </w:rPr>
        <w:t>;</w:t>
      </w:r>
      <w:r w:rsidR="00C573B5">
        <w:rPr>
          <w:b/>
        </w:rPr>
        <w:br/>
      </w:r>
      <w:r w:rsidR="00C573B5">
        <w:t xml:space="preserve">The start </w:t>
      </w:r>
      <w:proofErr w:type="spellStart"/>
      <w:r w:rsidR="00C573B5">
        <w:t>movieclip</w:t>
      </w:r>
      <w:proofErr w:type="spellEnd"/>
      <w:r w:rsidR="00C573B5">
        <w:t xml:space="preserve"> represents the button that the user needs to click in order to start playing the game. It includes a </w:t>
      </w:r>
      <w:proofErr w:type="spellStart"/>
      <w:r w:rsidR="00C573B5">
        <w:t>mouseEvent</w:t>
      </w:r>
      <w:proofErr w:type="spellEnd"/>
      <w:r w:rsidR="00C573B5">
        <w:t xml:space="preserve"> listener that </w:t>
      </w:r>
      <w:r w:rsidR="0082590E">
        <w:t xml:space="preserve">calls a </w:t>
      </w:r>
      <w:r w:rsidR="00BA714A">
        <w:t xml:space="preserve">function </w:t>
      </w:r>
      <w:r w:rsidR="0082590E">
        <w:t xml:space="preserve">which sets the </w:t>
      </w:r>
      <w:proofErr w:type="spellStart"/>
      <w:r w:rsidR="0082590E" w:rsidRPr="005A2BB2">
        <w:rPr>
          <w:i/>
        </w:rPr>
        <w:t>newGame</w:t>
      </w:r>
      <w:proofErr w:type="spellEnd"/>
      <w:r w:rsidR="0082590E">
        <w:t xml:space="preserve"> Boolean variable to true whenever the object is clicked.</w:t>
      </w:r>
    </w:p>
    <w:p w:rsidR="00A26835" w:rsidRPr="0074095F" w:rsidRDefault="00A26835" w:rsidP="001235A5">
      <w:pPr>
        <w:rPr>
          <w:b/>
        </w:rPr>
      </w:pPr>
    </w:p>
    <w:p w:rsidR="0038098A" w:rsidRDefault="002261B1" w:rsidP="001235A5">
      <w:proofErr w:type="spellStart"/>
      <w:proofErr w:type="gramStart"/>
      <w:r w:rsidRPr="0074095F">
        <w:rPr>
          <w:b/>
        </w:rPr>
        <w:lastRenderedPageBreak/>
        <w:t>WinorLost</w:t>
      </w:r>
      <w:proofErr w:type="spellEnd"/>
      <w:r w:rsidRPr="0074095F">
        <w:rPr>
          <w:b/>
        </w:rPr>
        <w:t xml:space="preserve"> :</w:t>
      </w:r>
      <w:proofErr w:type="gramEnd"/>
      <w:r w:rsidRPr="0074095F">
        <w:rPr>
          <w:b/>
        </w:rPr>
        <w:t xml:space="preserve"> </w:t>
      </w:r>
      <w:proofErr w:type="spellStart"/>
      <w:r w:rsidRPr="0074095F">
        <w:rPr>
          <w:b/>
        </w:rPr>
        <w:t>MovieClip</w:t>
      </w:r>
      <w:proofErr w:type="spellEnd"/>
      <w:r w:rsidRPr="0074095F">
        <w:rPr>
          <w:b/>
        </w:rPr>
        <w:t>;</w:t>
      </w:r>
      <w:r w:rsidR="00AE5935">
        <w:rPr>
          <w:b/>
        </w:rPr>
        <w:br/>
      </w:r>
      <w:r w:rsidR="0082590E">
        <w:t>The variable that is displayed to the user when the game ends. It is either the winning screen if the user wins or the losing screen if the users loses.</w:t>
      </w:r>
    </w:p>
    <w:p w:rsidR="00A26835" w:rsidRPr="00A26835" w:rsidRDefault="00A26835" w:rsidP="001235A5"/>
    <w:p w:rsidR="0038098A" w:rsidRDefault="002261B1" w:rsidP="001235A5">
      <w:proofErr w:type="spellStart"/>
      <w:proofErr w:type="gramStart"/>
      <w:r w:rsidRPr="0074095F">
        <w:rPr>
          <w:b/>
        </w:rPr>
        <w:t>soundsHolder</w:t>
      </w:r>
      <w:proofErr w:type="spellEnd"/>
      <w:r w:rsidRPr="0074095F">
        <w:rPr>
          <w:b/>
        </w:rPr>
        <w:t xml:space="preserve"> :</w:t>
      </w:r>
      <w:proofErr w:type="gramEnd"/>
      <w:r w:rsidRPr="0074095F">
        <w:rPr>
          <w:b/>
        </w:rPr>
        <w:t xml:space="preserve"> </w:t>
      </w:r>
      <w:proofErr w:type="spellStart"/>
      <w:r w:rsidRPr="0074095F">
        <w:rPr>
          <w:b/>
        </w:rPr>
        <w:t>SoundManager</w:t>
      </w:r>
      <w:proofErr w:type="spellEnd"/>
      <w:r w:rsidRPr="0074095F">
        <w:rPr>
          <w:b/>
        </w:rPr>
        <w:t>;</w:t>
      </w:r>
      <w:r w:rsidR="00AE5935">
        <w:rPr>
          <w:b/>
        </w:rPr>
        <w:br/>
      </w:r>
      <w:r w:rsidR="00AE5935">
        <w:t xml:space="preserve">Contains any functionality needed for managing the sounds of the game, mute and unmute. More about it at </w:t>
      </w:r>
      <w:r w:rsidR="00C8031F" w:rsidRPr="00C8031F">
        <w:t>[</w:t>
      </w:r>
      <w:hyperlink w:anchor="_Sounds_1" w:history="1">
        <w:r w:rsidR="00BB66F3">
          <w:rPr>
            <w:rStyle w:val="Hyperlink"/>
          </w:rPr>
          <w:t>4</w:t>
        </w:r>
        <w:r w:rsidR="00C8031F" w:rsidRPr="0005767D">
          <w:rPr>
            <w:rStyle w:val="Hyperlink"/>
          </w:rPr>
          <w:t>.</w:t>
        </w:r>
        <w:r w:rsidR="0005767D" w:rsidRPr="0005767D">
          <w:rPr>
            <w:rStyle w:val="Hyperlink"/>
          </w:rPr>
          <w:t>7</w:t>
        </w:r>
      </w:hyperlink>
      <w:r w:rsidR="00C8031F" w:rsidRPr="00C8031F">
        <w:t>]</w:t>
      </w:r>
      <w:r w:rsidR="00AE5935">
        <w:t>.</w:t>
      </w:r>
    </w:p>
    <w:p w:rsidR="00A26835" w:rsidRPr="00A26835" w:rsidRDefault="00A26835" w:rsidP="001235A5"/>
    <w:p w:rsidR="00142716" w:rsidRDefault="002261B1" w:rsidP="001235A5">
      <w:proofErr w:type="spellStart"/>
      <w:proofErr w:type="gramStart"/>
      <w:r w:rsidRPr="0074095F">
        <w:rPr>
          <w:b/>
        </w:rPr>
        <w:t>ToggleButtonPlay</w:t>
      </w:r>
      <w:proofErr w:type="spellEnd"/>
      <w:r w:rsidRPr="0074095F">
        <w:rPr>
          <w:b/>
        </w:rPr>
        <w:t xml:space="preserve"> :</w:t>
      </w:r>
      <w:proofErr w:type="gramEnd"/>
      <w:r w:rsidRPr="0074095F">
        <w:rPr>
          <w:b/>
        </w:rPr>
        <w:t xml:space="preserve"> </w:t>
      </w:r>
      <w:proofErr w:type="spellStart"/>
      <w:r w:rsidRPr="0074095F">
        <w:rPr>
          <w:b/>
        </w:rPr>
        <w:t>MovieClip</w:t>
      </w:r>
      <w:proofErr w:type="spellEnd"/>
      <w:r w:rsidRPr="0074095F">
        <w:rPr>
          <w:b/>
        </w:rPr>
        <w:t>;</w:t>
      </w:r>
      <w:r w:rsidR="0038098A">
        <w:rPr>
          <w:b/>
        </w:rPr>
        <w:br/>
      </w:r>
      <w:r w:rsidR="00142716">
        <w:t>T</w:t>
      </w:r>
      <w:r w:rsidR="00AE5935">
        <w:t xml:space="preserve">his </w:t>
      </w:r>
      <w:proofErr w:type="spellStart"/>
      <w:r w:rsidR="00AE5935">
        <w:t>movieclip</w:t>
      </w:r>
      <w:proofErr w:type="spellEnd"/>
      <w:r w:rsidR="00AE5935">
        <w:t xml:space="preserve"> represents the state</w:t>
      </w:r>
      <w:r w:rsidR="0038098A">
        <w:t xml:space="preserve"> </w:t>
      </w:r>
      <w:r w:rsidR="00AE5935">
        <w:t>of the soundtrack of the</w:t>
      </w:r>
      <w:r w:rsidR="0038098A">
        <w:t xml:space="preserve"> game when it is </w:t>
      </w:r>
      <w:r w:rsidR="005F4927">
        <w:t>un</w:t>
      </w:r>
      <w:r w:rsidR="0038098A">
        <w:t>muted.</w:t>
      </w:r>
    </w:p>
    <w:p w:rsidR="00A26835" w:rsidRPr="0038098A" w:rsidRDefault="00A26835" w:rsidP="001235A5">
      <w:pPr>
        <w:rPr>
          <w:b/>
        </w:rPr>
      </w:pPr>
    </w:p>
    <w:p w:rsidR="00142716" w:rsidRPr="0038098A" w:rsidRDefault="002261B1" w:rsidP="001235A5">
      <w:pPr>
        <w:rPr>
          <w:b/>
        </w:rPr>
      </w:pPr>
      <w:proofErr w:type="spellStart"/>
      <w:proofErr w:type="gramStart"/>
      <w:r w:rsidRPr="0074095F">
        <w:rPr>
          <w:b/>
        </w:rPr>
        <w:t>ToggleButtonStop</w:t>
      </w:r>
      <w:proofErr w:type="spellEnd"/>
      <w:r w:rsidRPr="0074095F">
        <w:rPr>
          <w:b/>
        </w:rPr>
        <w:t xml:space="preserve"> :</w:t>
      </w:r>
      <w:proofErr w:type="gramEnd"/>
      <w:r w:rsidRPr="0074095F">
        <w:rPr>
          <w:b/>
        </w:rPr>
        <w:t xml:space="preserve"> </w:t>
      </w:r>
      <w:proofErr w:type="spellStart"/>
      <w:r w:rsidRPr="0074095F">
        <w:rPr>
          <w:b/>
        </w:rPr>
        <w:t>MovieClip</w:t>
      </w:r>
      <w:proofErr w:type="spellEnd"/>
      <w:r w:rsidRPr="0074095F">
        <w:rPr>
          <w:b/>
        </w:rPr>
        <w:t>;</w:t>
      </w:r>
      <w:r w:rsidR="0038098A">
        <w:rPr>
          <w:b/>
        </w:rPr>
        <w:br/>
      </w:r>
      <w:r w:rsidR="0038098A">
        <w:t xml:space="preserve">This </w:t>
      </w:r>
      <w:proofErr w:type="spellStart"/>
      <w:r w:rsidR="0038098A">
        <w:t>movieclip</w:t>
      </w:r>
      <w:proofErr w:type="spellEnd"/>
      <w:r w:rsidR="0038098A">
        <w:t xml:space="preserve"> represents the state of the soundtrack of the game when it is muted.</w:t>
      </w:r>
    </w:p>
    <w:p w:rsidR="0074095F" w:rsidRPr="0074095F" w:rsidRDefault="0074095F" w:rsidP="001235A5">
      <w:pPr>
        <w:rPr>
          <w:b/>
        </w:rPr>
      </w:pPr>
    </w:p>
    <w:p w:rsidR="00142716" w:rsidRPr="0038098A" w:rsidRDefault="002261B1" w:rsidP="001235A5">
      <w:pPr>
        <w:rPr>
          <w:b/>
        </w:rPr>
      </w:pPr>
      <w:proofErr w:type="spellStart"/>
      <w:proofErr w:type="gramStart"/>
      <w:r w:rsidRPr="0074095F">
        <w:rPr>
          <w:b/>
        </w:rPr>
        <w:t>gameIsPaused</w:t>
      </w:r>
      <w:proofErr w:type="spellEnd"/>
      <w:r w:rsidRPr="0074095F">
        <w:rPr>
          <w:b/>
        </w:rPr>
        <w:t xml:space="preserve"> :</w:t>
      </w:r>
      <w:proofErr w:type="gramEnd"/>
      <w:r w:rsidRPr="0074095F">
        <w:rPr>
          <w:b/>
        </w:rPr>
        <w:t xml:space="preserve"> Boolean</w:t>
      </w:r>
      <w:r w:rsidR="0038098A">
        <w:rPr>
          <w:b/>
        </w:rPr>
        <w:br/>
      </w:r>
      <w:r w:rsidR="009E282E">
        <w:t>The variable that keeps track of whether the game is paused or not. More at [</w:t>
      </w:r>
      <w:hyperlink w:anchor="_Pausing_the_game" w:history="1">
        <w:r w:rsidR="00BB66F3">
          <w:rPr>
            <w:rStyle w:val="Hyperlink"/>
          </w:rPr>
          <w:t>4</w:t>
        </w:r>
        <w:r w:rsidR="009E282E" w:rsidRPr="009E282E">
          <w:rPr>
            <w:rStyle w:val="Hyperlink"/>
          </w:rPr>
          <w:t>.</w:t>
        </w:r>
        <w:r w:rsidR="0005767D">
          <w:rPr>
            <w:rStyle w:val="Hyperlink"/>
          </w:rPr>
          <w:t>8</w:t>
        </w:r>
        <w:r w:rsidR="009E282E" w:rsidRPr="009E282E">
          <w:rPr>
            <w:rStyle w:val="Hyperlink"/>
          </w:rPr>
          <w:t>.2</w:t>
        </w:r>
      </w:hyperlink>
      <w:r w:rsidR="009E282E">
        <w:t>]</w:t>
      </w:r>
    </w:p>
    <w:p w:rsidR="00142716" w:rsidRPr="0074095F" w:rsidRDefault="00142716" w:rsidP="001235A5">
      <w:pPr>
        <w:rPr>
          <w:b/>
        </w:rPr>
      </w:pPr>
    </w:p>
    <w:p w:rsidR="004779D3" w:rsidRDefault="004779D3" w:rsidP="001235A5">
      <w:pPr>
        <w:pStyle w:val="Heading3"/>
      </w:pPr>
      <w:bookmarkStart w:id="52" w:name="_Toc357694086"/>
      <w:bookmarkStart w:id="53" w:name="_Toc357694117"/>
      <w:bookmarkStart w:id="54" w:name="_Toc357697538"/>
      <w:bookmarkStart w:id="55" w:name="_Toc357697867"/>
      <w:r>
        <w:t>Initializing the game</w:t>
      </w:r>
      <w:bookmarkEnd w:id="52"/>
      <w:bookmarkEnd w:id="53"/>
      <w:bookmarkEnd w:id="54"/>
      <w:bookmarkEnd w:id="55"/>
    </w:p>
    <w:p w:rsidR="005A2BB2" w:rsidRDefault="005A2BB2" w:rsidP="001235A5"/>
    <w:p w:rsidR="005A2BB2" w:rsidRDefault="00297514" w:rsidP="001235A5">
      <w:r>
        <w:t xml:space="preserve">The first thing that is created </w:t>
      </w:r>
      <w:r w:rsidR="00C5712A">
        <w:t xml:space="preserve">when we run the </w:t>
      </w:r>
      <w:proofErr w:type="gramStart"/>
      <w:r w:rsidR="00C5712A">
        <w:t>game  is</w:t>
      </w:r>
      <w:proofErr w:type="gramEnd"/>
      <w:r w:rsidR="00C5712A">
        <w:t xml:space="preserve"> a </w:t>
      </w:r>
      <w:proofErr w:type="spellStart"/>
      <w:r w:rsidR="00C5712A" w:rsidRPr="00C5712A">
        <w:rPr>
          <w:i/>
        </w:rPr>
        <w:t>BrickBreaker</w:t>
      </w:r>
      <w:proofErr w:type="spellEnd"/>
      <w:r w:rsidR="00C5712A">
        <w:t xml:space="preserve"> object. In the constructor of the class the constructors of all the other instances are also called and their positions are set on certain places on the screen.</w:t>
      </w:r>
      <w:r w:rsidR="00B71BA1">
        <w:t xml:space="preserve"> The </w:t>
      </w:r>
      <w:proofErr w:type="spellStart"/>
      <w:r w:rsidR="00B71BA1" w:rsidRPr="00B71BA1">
        <w:rPr>
          <w:i/>
        </w:rPr>
        <w:t>gameIsPaused</w:t>
      </w:r>
      <w:proofErr w:type="spellEnd"/>
      <w:r w:rsidR="00B71BA1">
        <w:t xml:space="preserve"> and </w:t>
      </w:r>
      <w:proofErr w:type="spellStart"/>
      <w:r w:rsidR="00B71BA1" w:rsidRPr="00B71BA1">
        <w:rPr>
          <w:i/>
        </w:rPr>
        <w:t>newGame</w:t>
      </w:r>
      <w:proofErr w:type="spellEnd"/>
      <w:r w:rsidR="00B71BA1">
        <w:t xml:space="preserve"> variables are set to false and the </w:t>
      </w:r>
      <w:proofErr w:type="spellStart"/>
      <w:r w:rsidR="00B71BA1" w:rsidRPr="00B71BA1">
        <w:rPr>
          <w:i/>
        </w:rPr>
        <w:t>SoundManager</w:t>
      </w:r>
      <w:proofErr w:type="spellEnd"/>
      <w:r w:rsidR="00B71BA1">
        <w:rPr>
          <w:i/>
        </w:rPr>
        <w:t xml:space="preserve"> </w:t>
      </w:r>
      <w:r w:rsidR="00B71BA1">
        <w:t>works as in an unmuted state.</w:t>
      </w:r>
      <w:r w:rsidR="00E65E52">
        <w:t xml:space="preserve"> As soon as the user clicks the start game button the </w:t>
      </w:r>
      <w:r w:rsidR="00BA714A">
        <w:t xml:space="preserve">function </w:t>
      </w:r>
      <w:proofErr w:type="spellStart"/>
      <w:r w:rsidR="00E65E52" w:rsidRPr="00E65E52">
        <w:rPr>
          <w:i/>
        </w:rPr>
        <w:t>gameBegin</w:t>
      </w:r>
      <w:proofErr w:type="spellEnd"/>
      <w:r w:rsidR="00E65E52">
        <w:rPr>
          <w:i/>
        </w:rPr>
        <w:t xml:space="preserve"> </w:t>
      </w:r>
      <w:r w:rsidR="00E65E52" w:rsidRPr="00E65E52">
        <w:t>is going to be called</w:t>
      </w:r>
      <w:r w:rsidR="002E54C4">
        <w:t xml:space="preserve"> and the </w:t>
      </w:r>
      <w:r w:rsidR="002E54C4" w:rsidRPr="002E54C4">
        <w:rPr>
          <w:i/>
        </w:rPr>
        <w:t>start</w:t>
      </w:r>
      <w:r w:rsidR="002E54C4">
        <w:t xml:space="preserve"> </w:t>
      </w:r>
      <w:proofErr w:type="spellStart"/>
      <w:r w:rsidR="002E54C4">
        <w:t>movieclip</w:t>
      </w:r>
      <w:proofErr w:type="spellEnd"/>
      <w:r w:rsidR="002E54C4">
        <w:t xml:space="preserve"> will be removed from the screen, the </w:t>
      </w:r>
      <w:proofErr w:type="spellStart"/>
      <w:r w:rsidR="002E54C4" w:rsidRPr="002E54C4">
        <w:rPr>
          <w:i/>
        </w:rPr>
        <w:t>newGame</w:t>
      </w:r>
      <w:proofErr w:type="spellEnd"/>
      <w:r w:rsidR="002E54C4">
        <w:rPr>
          <w:i/>
        </w:rPr>
        <w:t xml:space="preserve"> </w:t>
      </w:r>
      <w:r w:rsidR="002E54C4">
        <w:t>variable will be set to true</w:t>
      </w:r>
      <w:r w:rsidR="000020D4">
        <w:t xml:space="preserve"> and </w:t>
      </w:r>
      <w:r w:rsidR="00CF3A5B">
        <w:t xml:space="preserve">the </w:t>
      </w:r>
      <w:r w:rsidR="00BA714A">
        <w:t xml:space="preserve">function </w:t>
      </w:r>
      <w:proofErr w:type="spellStart"/>
      <w:r w:rsidR="00CF3A5B" w:rsidRPr="00CF3A5B">
        <w:rPr>
          <w:i/>
        </w:rPr>
        <w:t>dispatchevents</w:t>
      </w:r>
      <w:proofErr w:type="spellEnd"/>
      <w:r w:rsidR="00CF3A5B">
        <w:t xml:space="preserve"> is going to be called that is going to add all the necessary event listeners to the stage</w:t>
      </w:r>
      <w:r w:rsidR="00E65E52" w:rsidRPr="00E65E52">
        <w:t>.</w:t>
      </w:r>
    </w:p>
    <w:p w:rsidR="007239C3" w:rsidRPr="00B71BA1" w:rsidRDefault="007239C3" w:rsidP="001235A5"/>
    <w:p w:rsidR="000020D4" w:rsidRDefault="00994415" w:rsidP="001235A5">
      <w:pPr>
        <w:pStyle w:val="Heading3"/>
      </w:pPr>
      <w:bookmarkStart w:id="56" w:name="_Paddle"/>
      <w:bookmarkStart w:id="57" w:name="_Bricks"/>
      <w:bookmarkStart w:id="58" w:name="_Regarding_events"/>
      <w:bookmarkStart w:id="59" w:name="_Toc357694087"/>
      <w:bookmarkStart w:id="60" w:name="_Toc357694118"/>
      <w:bookmarkStart w:id="61" w:name="_Toc357697539"/>
      <w:bookmarkStart w:id="62" w:name="_Toc357697868"/>
      <w:bookmarkEnd w:id="56"/>
      <w:bookmarkEnd w:id="57"/>
      <w:bookmarkEnd w:id="58"/>
      <w:r>
        <w:t>Regarding events</w:t>
      </w:r>
      <w:bookmarkEnd w:id="59"/>
      <w:bookmarkEnd w:id="60"/>
      <w:bookmarkEnd w:id="61"/>
      <w:bookmarkEnd w:id="62"/>
    </w:p>
    <w:p w:rsidR="00732BBF" w:rsidRDefault="00732BBF" w:rsidP="001235A5"/>
    <w:p w:rsidR="00732BBF" w:rsidRDefault="00732BBF" w:rsidP="001235A5">
      <w:r>
        <w:t xml:space="preserve">Several events are added to the stage in order for the game to be able to run. Two functions are responsible for those. </w:t>
      </w:r>
      <w:proofErr w:type="spellStart"/>
      <w:proofErr w:type="gramStart"/>
      <w:r w:rsidRPr="00732BBF">
        <w:rPr>
          <w:i/>
        </w:rPr>
        <w:t>dispatchevents</w:t>
      </w:r>
      <w:proofErr w:type="spellEnd"/>
      <w:proofErr w:type="gramEnd"/>
      <w:r w:rsidRPr="00732BBF">
        <w:t xml:space="preserve"> </w:t>
      </w:r>
      <w:r>
        <w:t xml:space="preserve">for adding the event listeners to the stage and </w:t>
      </w:r>
      <w:proofErr w:type="spellStart"/>
      <w:r>
        <w:rPr>
          <w:i/>
        </w:rPr>
        <w:t>removeevents</w:t>
      </w:r>
      <w:proofErr w:type="spellEnd"/>
      <w:r>
        <w:rPr>
          <w:i/>
        </w:rPr>
        <w:t xml:space="preserve"> </w:t>
      </w:r>
      <w:r w:rsidRPr="00732BBF">
        <w:t xml:space="preserve">for </w:t>
      </w:r>
      <w:r>
        <w:t xml:space="preserve">removing them. We have two events for controlling the </w:t>
      </w:r>
      <w:r w:rsidRPr="00732BBF">
        <w:rPr>
          <w:i/>
        </w:rPr>
        <w:t>paddle</w:t>
      </w:r>
      <w:r>
        <w:t>, one with the keyboard [</w:t>
      </w:r>
      <w:hyperlink w:anchor="_Input_through_keyboard" w:history="1">
        <w:r w:rsidR="00BB66F3">
          <w:rPr>
            <w:rStyle w:val="Hyperlink"/>
          </w:rPr>
          <w:t>4</w:t>
        </w:r>
        <w:r w:rsidR="006B360B" w:rsidRPr="006B360B">
          <w:rPr>
            <w:rStyle w:val="Hyperlink"/>
          </w:rPr>
          <w:t>.4.1</w:t>
        </w:r>
      </w:hyperlink>
      <w:r>
        <w:t>]</w:t>
      </w:r>
      <w:r w:rsidR="006B360B">
        <w:t xml:space="preserve"> </w:t>
      </w:r>
      <w:r>
        <w:t xml:space="preserve">and one with the mouse </w:t>
      </w:r>
      <w:r w:rsidR="006B360B">
        <w:t>[</w:t>
      </w:r>
      <w:hyperlink w:anchor="_Input_through_mouse" w:history="1">
        <w:r w:rsidR="00BB66F3">
          <w:rPr>
            <w:rStyle w:val="Hyperlink"/>
          </w:rPr>
          <w:t>4</w:t>
        </w:r>
        <w:r w:rsidR="006B360B" w:rsidRPr="006B360B">
          <w:rPr>
            <w:rStyle w:val="Hyperlink"/>
          </w:rPr>
          <w:t>.4.2</w:t>
        </w:r>
      </w:hyperlink>
      <w:r w:rsidR="006B360B">
        <w:t xml:space="preserve">] </w:t>
      </w:r>
      <w:r>
        <w:t xml:space="preserve">that call the appropriate functions from the </w:t>
      </w:r>
      <w:r w:rsidRPr="00732BBF">
        <w:rPr>
          <w:i/>
        </w:rPr>
        <w:t>paddle</w:t>
      </w:r>
      <w:r>
        <w:t xml:space="preserve"> class.  One event for moving the</w:t>
      </w:r>
      <w:r w:rsidRPr="00732BBF">
        <w:rPr>
          <w:i/>
        </w:rPr>
        <w:t xml:space="preserve"> ball</w:t>
      </w:r>
      <w:r>
        <w:t xml:space="preserve"> </w:t>
      </w:r>
      <w:r w:rsidR="006B360B">
        <w:t>[</w:t>
      </w:r>
      <w:hyperlink w:anchor="_Moving_the_ball" w:history="1">
        <w:r w:rsidR="00BB66F3">
          <w:rPr>
            <w:rStyle w:val="Hyperlink"/>
          </w:rPr>
          <w:t>4</w:t>
        </w:r>
        <w:r w:rsidR="006B360B" w:rsidRPr="006B360B">
          <w:rPr>
            <w:rStyle w:val="Hyperlink"/>
          </w:rPr>
          <w:t>.5.1</w:t>
        </w:r>
      </w:hyperlink>
      <w:r w:rsidR="006B360B">
        <w:t>]. Two more events are responsible for displaying the score and lives of the player [</w:t>
      </w:r>
      <w:hyperlink w:anchor="_Scoreboard" w:history="1">
        <w:r w:rsidR="00BB66F3">
          <w:rPr>
            <w:rStyle w:val="Hyperlink"/>
          </w:rPr>
          <w:t>4</w:t>
        </w:r>
        <w:r w:rsidR="006B360B" w:rsidRPr="006B360B">
          <w:rPr>
            <w:rStyle w:val="Hyperlink"/>
          </w:rPr>
          <w:t>.7.1</w:t>
        </w:r>
      </w:hyperlink>
      <w:r w:rsidR="006B360B">
        <w:t>]. Finally, an event for pausing and resuming the game [</w:t>
      </w:r>
      <w:hyperlink w:anchor="_Pausing_the_game" w:history="1">
        <w:r w:rsidR="00BB66F3">
          <w:rPr>
            <w:rStyle w:val="Hyperlink"/>
          </w:rPr>
          <w:t>4</w:t>
        </w:r>
        <w:r w:rsidR="006B360B" w:rsidRPr="006B360B">
          <w:rPr>
            <w:rStyle w:val="Hyperlink"/>
          </w:rPr>
          <w:t>.7.2</w:t>
        </w:r>
      </w:hyperlink>
      <w:r w:rsidR="006B360B">
        <w:t>].</w:t>
      </w:r>
    </w:p>
    <w:p w:rsidR="009F5E25" w:rsidRPr="00732BBF" w:rsidRDefault="009F5E25" w:rsidP="001235A5"/>
    <w:p w:rsidR="00E65E52" w:rsidRDefault="00E65E52" w:rsidP="001235A5">
      <w:pPr>
        <w:pStyle w:val="Heading3"/>
      </w:pPr>
      <w:bookmarkStart w:id="63" w:name="_Ending_the_game"/>
      <w:bookmarkStart w:id="64" w:name="_Toc357694088"/>
      <w:bookmarkStart w:id="65" w:name="_Toc357694119"/>
      <w:bookmarkStart w:id="66" w:name="_Toc357697540"/>
      <w:bookmarkStart w:id="67" w:name="_Toc357697869"/>
      <w:bookmarkEnd w:id="63"/>
      <w:r>
        <w:lastRenderedPageBreak/>
        <w:t>Ending the game</w:t>
      </w:r>
      <w:bookmarkEnd w:id="64"/>
      <w:bookmarkEnd w:id="65"/>
      <w:bookmarkEnd w:id="66"/>
      <w:bookmarkEnd w:id="67"/>
    </w:p>
    <w:p w:rsidR="00BA714A" w:rsidRDefault="00BA714A" w:rsidP="001235A5"/>
    <w:p w:rsidR="00D41BA1" w:rsidRDefault="00BA714A" w:rsidP="001235A5">
      <w:r>
        <w:t xml:space="preserve">When the player loses all their lives or breaks all the bricks on stage the game is finished. The function </w:t>
      </w:r>
      <w:proofErr w:type="spellStart"/>
      <w:r w:rsidR="00435B99" w:rsidRPr="00435B99">
        <w:rPr>
          <w:i/>
        </w:rPr>
        <w:t>GameOver</w:t>
      </w:r>
      <w:proofErr w:type="spellEnd"/>
      <w:r w:rsidR="00994415">
        <w:rPr>
          <w:i/>
        </w:rPr>
        <w:t xml:space="preserve"> </w:t>
      </w:r>
      <w:r w:rsidR="00994415">
        <w:t xml:space="preserve">is responsible for this and displays on the screen the appropriate ending image while playing the appropriate sound. </w:t>
      </w:r>
      <w:r w:rsidR="00861F02">
        <w:t xml:space="preserve">In addition to that the functions are called. </w:t>
      </w:r>
      <w:proofErr w:type="spellStart"/>
      <w:proofErr w:type="gramStart"/>
      <w:r w:rsidR="00861F02" w:rsidRPr="00861F02">
        <w:rPr>
          <w:i/>
        </w:rPr>
        <w:t>removesymbols</w:t>
      </w:r>
      <w:proofErr w:type="spellEnd"/>
      <w:proofErr w:type="gramEnd"/>
      <w:r w:rsidR="00861F02">
        <w:t xml:space="preserve"> that removes all the </w:t>
      </w:r>
      <w:proofErr w:type="spellStart"/>
      <w:r w:rsidR="00861F02">
        <w:t>compontents</w:t>
      </w:r>
      <w:proofErr w:type="spellEnd"/>
      <w:r w:rsidR="00861F02">
        <w:t xml:space="preserve"> that are displayed on the screen and </w:t>
      </w:r>
      <w:proofErr w:type="spellStart"/>
      <w:r w:rsidR="00861F02" w:rsidRPr="00861F02">
        <w:rPr>
          <w:i/>
        </w:rPr>
        <w:t>removeevents</w:t>
      </w:r>
      <w:proofErr w:type="spellEnd"/>
      <w:r w:rsidR="00861F02">
        <w:t xml:space="preserve"> that removes all the listeners that was added on the stage. </w:t>
      </w:r>
      <w:proofErr w:type="spellStart"/>
      <w:r w:rsidR="00861F02" w:rsidRPr="00435B99">
        <w:rPr>
          <w:i/>
        </w:rPr>
        <w:t>GameOver</w:t>
      </w:r>
      <w:proofErr w:type="spellEnd"/>
      <w:r w:rsidR="00861F02">
        <w:rPr>
          <w:i/>
        </w:rPr>
        <w:t xml:space="preserve"> </w:t>
      </w:r>
      <w:r w:rsidR="00994415">
        <w:t xml:space="preserve">also adds a mouse listener that calls the function </w:t>
      </w:r>
      <w:r w:rsidR="00994415" w:rsidRPr="00994415">
        <w:rPr>
          <w:i/>
        </w:rPr>
        <w:t>restart</w:t>
      </w:r>
      <w:r w:rsidR="00994415">
        <w:rPr>
          <w:i/>
        </w:rPr>
        <w:t xml:space="preserve"> </w:t>
      </w:r>
      <w:r w:rsidR="009619A0" w:rsidRPr="009619A0">
        <w:t xml:space="preserve">that </w:t>
      </w:r>
      <w:r w:rsidR="009619A0">
        <w:t xml:space="preserve">reinitializes the game </w:t>
      </w:r>
      <w:r w:rsidR="00994415">
        <w:t>when the image is clicked by the user.</w:t>
      </w:r>
    </w:p>
    <w:p w:rsidR="00D41BA1" w:rsidRPr="00861F02" w:rsidRDefault="00D41BA1" w:rsidP="001235A5"/>
    <w:p w:rsidR="004779D3" w:rsidRDefault="00B567BE" w:rsidP="001235A5">
      <w:pPr>
        <w:pStyle w:val="Heading2"/>
      </w:pPr>
      <w:bookmarkStart w:id="68" w:name="_Toc357694089"/>
      <w:bookmarkStart w:id="69" w:name="_Toc357694120"/>
      <w:bookmarkStart w:id="70" w:name="_Toc357697541"/>
      <w:bookmarkStart w:id="71" w:name="_Toc357697870"/>
      <w:r>
        <w:t xml:space="preserve">Regarding </w:t>
      </w:r>
      <w:r w:rsidR="009C0C12">
        <w:t>b</w:t>
      </w:r>
      <w:r w:rsidR="004779D3">
        <w:t>ricks</w:t>
      </w:r>
      <w:bookmarkEnd w:id="68"/>
      <w:bookmarkEnd w:id="69"/>
      <w:bookmarkEnd w:id="70"/>
      <w:bookmarkEnd w:id="71"/>
    </w:p>
    <w:p w:rsidR="00D41BA1" w:rsidRPr="00D41BA1" w:rsidRDefault="00D41BA1" w:rsidP="00D41BA1"/>
    <w:p w:rsidR="0076725D" w:rsidRDefault="009C0C12" w:rsidP="001235A5">
      <w:pPr>
        <w:pStyle w:val="Heading3"/>
      </w:pPr>
      <w:bookmarkStart w:id="72" w:name="_AllBricks"/>
      <w:bookmarkStart w:id="73" w:name="_Toc357694090"/>
      <w:bookmarkStart w:id="74" w:name="_Toc357694121"/>
      <w:bookmarkStart w:id="75" w:name="_Toc357697542"/>
      <w:bookmarkStart w:id="76" w:name="_Toc357697871"/>
      <w:bookmarkEnd w:id="72"/>
      <w:proofErr w:type="spellStart"/>
      <w:r>
        <w:t>AllBricks</w:t>
      </w:r>
      <w:bookmarkEnd w:id="73"/>
      <w:bookmarkEnd w:id="74"/>
      <w:bookmarkEnd w:id="75"/>
      <w:bookmarkEnd w:id="76"/>
      <w:proofErr w:type="spellEnd"/>
    </w:p>
    <w:p w:rsidR="00D41BA1" w:rsidRPr="00D41BA1" w:rsidRDefault="00D41BA1" w:rsidP="00D41BA1"/>
    <w:p w:rsidR="00BE5270" w:rsidRPr="00BE5270" w:rsidRDefault="00BE5270" w:rsidP="001235A5">
      <w:r>
        <w:t xml:space="preserve">The class </w:t>
      </w:r>
      <w:proofErr w:type="spellStart"/>
      <w:r>
        <w:t>AllBricks</w:t>
      </w:r>
      <w:proofErr w:type="spellEnd"/>
      <w:r>
        <w:t xml:space="preserve"> extends </w:t>
      </w:r>
      <w:r w:rsidRPr="00BE5270">
        <w:rPr>
          <w:i/>
        </w:rPr>
        <w:t>Sprite</w:t>
      </w:r>
      <w:r>
        <w:rPr>
          <w:i/>
        </w:rPr>
        <w:t xml:space="preserve"> </w:t>
      </w:r>
      <w:r>
        <w:t xml:space="preserve">and is a child of the </w:t>
      </w:r>
      <w:proofErr w:type="spellStart"/>
      <w:r>
        <w:t>BrickBreaker</w:t>
      </w:r>
      <w:proofErr w:type="spellEnd"/>
      <w:r>
        <w:t xml:space="preserve"> base class.</w:t>
      </w:r>
      <w:r w:rsidR="00C86C48">
        <w:t xml:space="preserve"> It is positioned on the</w:t>
      </w:r>
      <w:r w:rsidR="00A13325" w:rsidRPr="00A13325">
        <w:t xml:space="preserve"> </w:t>
      </w:r>
      <w:r w:rsidR="00A13325">
        <w:t>point</w:t>
      </w:r>
      <w:r w:rsidR="00C86C48">
        <w:t xml:space="preserve"> </w:t>
      </w:r>
      <w:r w:rsidR="00CE7195">
        <w:t>(0</w:t>
      </w:r>
      <w:proofErr w:type="gramStart"/>
      <w:r w:rsidR="00CE7195">
        <w:t>,0</w:t>
      </w:r>
      <w:proofErr w:type="gramEnd"/>
      <w:r w:rsidR="00CE7195">
        <w:t>)</w:t>
      </w:r>
      <w:r w:rsidR="00C86C48">
        <w:t xml:space="preserve"> of the stage and contains all the bricks that the user need to break in order to win.</w:t>
      </w:r>
    </w:p>
    <w:p w:rsidR="00A13325" w:rsidRDefault="00A13325" w:rsidP="001235A5">
      <w:pPr>
        <w:rPr>
          <w:b/>
        </w:rPr>
      </w:pPr>
    </w:p>
    <w:p w:rsidR="00C96D7F" w:rsidRPr="00C96D7F" w:rsidRDefault="00C96D7F" w:rsidP="001235A5">
      <w:pPr>
        <w:rPr>
          <w:b/>
        </w:rPr>
      </w:pPr>
      <w:proofErr w:type="spellStart"/>
      <w:proofErr w:type="gramStart"/>
      <w:r w:rsidRPr="00C96D7F">
        <w:rPr>
          <w:b/>
        </w:rPr>
        <w:t>bricksNumber:</w:t>
      </w:r>
      <w:proofErr w:type="gramEnd"/>
      <w:r w:rsidRPr="00C96D7F">
        <w:rPr>
          <w:b/>
        </w:rPr>
        <w:t>Number</w:t>
      </w:r>
      <w:proofErr w:type="spellEnd"/>
      <w:r w:rsidRPr="00C96D7F">
        <w:rPr>
          <w:b/>
        </w:rPr>
        <w:t>;</w:t>
      </w:r>
      <w:r w:rsidR="00851690">
        <w:rPr>
          <w:b/>
        </w:rPr>
        <w:br/>
      </w:r>
      <w:r w:rsidR="001D43B8">
        <w:t>The</w:t>
      </w:r>
      <w:r w:rsidR="00851690" w:rsidRPr="00851690">
        <w:t xml:space="preserve"> current number of bricks on the game.</w:t>
      </w:r>
    </w:p>
    <w:p w:rsidR="00D41BA1" w:rsidRPr="00C96D7F" w:rsidRDefault="00D41BA1" w:rsidP="001235A5"/>
    <w:p w:rsidR="00687879" w:rsidRDefault="00C20552" w:rsidP="001235A5">
      <w:pPr>
        <w:pStyle w:val="Heading3"/>
      </w:pPr>
      <w:bookmarkStart w:id="77" w:name="_Toc357694091"/>
      <w:bookmarkStart w:id="78" w:name="_Toc357694122"/>
      <w:bookmarkStart w:id="79" w:name="_Toc357697543"/>
      <w:bookmarkStart w:id="80" w:name="_Toc357697872"/>
      <w:r>
        <w:t>Initializing the Bricks</w:t>
      </w:r>
      <w:bookmarkEnd w:id="77"/>
      <w:bookmarkEnd w:id="78"/>
      <w:bookmarkEnd w:id="79"/>
      <w:bookmarkEnd w:id="80"/>
    </w:p>
    <w:p w:rsidR="00D161FC" w:rsidRPr="00D161FC" w:rsidRDefault="00D161FC" w:rsidP="001235A5"/>
    <w:p w:rsidR="0067785C" w:rsidRDefault="005A4005" w:rsidP="001235A5">
      <w:r>
        <w:t xml:space="preserve">The </w:t>
      </w:r>
      <w:r w:rsidR="007B1299">
        <w:t>function</w:t>
      </w:r>
      <w:r w:rsidR="0067785C">
        <w:t xml:space="preserve"> </w:t>
      </w:r>
      <w:proofErr w:type="spellStart"/>
      <w:r w:rsidR="007B1299" w:rsidRPr="005A4005">
        <w:rPr>
          <w:i/>
        </w:rPr>
        <w:t>attachBricks</w:t>
      </w:r>
      <w:proofErr w:type="spellEnd"/>
      <w:r w:rsidR="007B1299">
        <w:t xml:space="preserve"> extends the </w:t>
      </w:r>
      <w:r w:rsidR="007B1299" w:rsidRPr="0067785C">
        <w:rPr>
          <w:i/>
        </w:rPr>
        <w:t>Sprite</w:t>
      </w:r>
      <w:r w:rsidR="007B1299">
        <w:t xml:space="preserve"> class and</w:t>
      </w:r>
      <w:r w:rsidR="007B1299" w:rsidRPr="005A4005">
        <w:rPr>
          <w:i/>
        </w:rPr>
        <w:t xml:space="preserve"> </w:t>
      </w:r>
      <w:r>
        <w:t>is used to initialize all the bricks</w:t>
      </w:r>
      <w:r w:rsidR="0067785C">
        <w:t>.</w:t>
      </w:r>
      <w:r w:rsidR="00652048">
        <w:t xml:space="preserve"> We run through a loop and w</w:t>
      </w:r>
      <w:r w:rsidR="007B1299">
        <w:t xml:space="preserve">e randomly generate </w:t>
      </w:r>
      <w:r w:rsidR="00652048">
        <w:t xml:space="preserve">a number between 1 and 5 to choose the </w:t>
      </w:r>
      <w:proofErr w:type="gramStart"/>
      <w:r w:rsidR="00652048">
        <w:t>color(</w:t>
      </w:r>
      <w:proofErr w:type="gramEnd"/>
      <w:r w:rsidR="00652048">
        <w:t>blue, red, yellow, green, cyan) of the next brick.</w:t>
      </w:r>
      <w:r w:rsidR="005E1B53">
        <w:t xml:space="preserve"> </w:t>
      </w:r>
      <w:r w:rsidR="00D562BC">
        <w:t>We find the next empty spot and e</w:t>
      </w:r>
      <w:r w:rsidR="005E1B53">
        <w:t>very brick obj</w:t>
      </w:r>
      <w:r w:rsidR="00310C1F">
        <w:t xml:space="preserve">ect is added as a child to the </w:t>
      </w:r>
      <w:proofErr w:type="spellStart"/>
      <w:r w:rsidR="00310C1F">
        <w:t>A</w:t>
      </w:r>
      <w:r w:rsidR="005E1B53">
        <w:t>llBr</w:t>
      </w:r>
      <w:r w:rsidR="00D562BC">
        <w:t>icks</w:t>
      </w:r>
      <w:proofErr w:type="spellEnd"/>
      <w:r w:rsidR="00D562BC">
        <w:t xml:space="preserve"> Sprite. </w:t>
      </w:r>
    </w:p>
    <w:p w:rsidR="00D41BA1" w:rsidRPr="0067785C" w:rsidRDefault="00D41BA1" w:rsidP="001235A5"/>
    <w:p w:rsidR="00C96D7F" w:rsidRDefault="00C96D7F" w:rsidP="001235A5">
      <w:pPr>
        <w:pStyle w:val="Heading3"/>
      </w:pPr>
      <w:bookmarkStart w:id="81" w:name="_Paddle_1"/>
      <w:bookmarkStart w:id="82" w:name="_Toc357694092"/>
      <w:bookmarkStart w:id="83" w:name="_Toc357694123"/>
      <w:bookmarkStart w:id="84" w:name="_Toc357697544"/>
      <w:bookmarkStart w:id="85" w:name="_Toc357697873"/>
      <w:bookmarkEnd w:id="81"/>
      <w:r>
        <w:t>Brick</w:t>
      </w:r>
      <w:bookmarkEnd w:id="82"/>
      <w:bookmarkEnd w:id="83"/>
      <w:bookmarkEnd w:id="84"/>
      <w:bookmarkEnd w:id="85"/>
    </w:p>
    <w:p w:rsidR="000D45A5" w:rsidRDefault="000D45A5" w:rsidP="001235A5"/>
    <w:p w:rsidR="0076725D" w:rsidRPr="00C54A48" w:rsidRDefault="00307897" w:rsidP="001235A5">
      <w:r>
        <w:t xml:space="preserve">Brick extends </w:t>
      </w:r>
      <w:proofErr w:type="spellStart"/>
      <w:r>
        <w:rPr>
          <w:i/>
        </w:rPr>
        <w:t>MovieClip</w:t>
      </w:r>
      <w:proofErr w:type="spellEnd"/>
      <w:r>
        <w:rPr>
          <w:i/>
        </w:rPr>
        <w:t xml:space="preserve"> </w:t>
      </w:r>
      <w:r w:rsidR="00EF5313">
        <w:t>and is the super class of all colored bricks</w:t>
      </w:r>
      <w:r w:rsidR="00077E29">
        <w:t>.</w:t>
      </w:r>
      <w:r w:rsidR="00C54A48">
        <w:t xml:space="preserve"> It contains the main functionality for a brick object except from the </w:t>
      </w:r>
      <w:proofErr w:type="spellStart"/>
      <w:r w:rsidR="00C54A48" w:rsidRPr="00C54A48">
        <w:rPr>
          <w:i/>
        </w:rPr>
        <w:t>DropItem</w:t>
      </w:r>
      <w:proofErr w:type="spellEnd"/>
      <w:r w:rsidR="00C54A48">
        <w:rPr>
          <w:i/>
        </w:rPr>
        <w:t xml:space="preserve"> </w:t>
      </w:r>
      <w:r w:rsidR="00C54A48">
        <w:t xml:space="preserve">function which is </w:t>
      </w:r>
      <w:r w:rsidR="00F71905">
        <w:t>overridden by its subclasses</w:t>
      </w:r>
      <w:r w:rsidR="00881FC4">
        <w:t xml:space="preserve"> in order to drop different fruits depending on the color of the brick [</w:t>
      </w:r>
      <w:hyperlink w:anchor="_Sounds" w:history="1">
        <w:r w:rsidR="00BB66F3">
          <w:rPr>
            <w:rStyle w:val="Hyperlink"/>
          </w:rPr>
          <w:t>4</w:t>
        </w:r>
        <w:r w:rsidR="00881FC4" w:rsidRPr="00881FC4">
          <w:rPr>
            <w:rStyle w:val="Hyperlink"/>
          </w:rPr>
          <w:t>.6</w:t>
        </w:r>
      </w:hyperlink>
      <w:r w:rsidR="00881FC4">
        <w:t>]</w:t>
      </w:r>
      <w:r w:rsidR="00F71905">
        <w:t>.</w:t>
      </w:r>
      <w:r w:rsidR="00881FC4">
        <w:t xml:space="preserve"> </w:t>
      </w:r>
    </w:p>
    <w:p w:rsidR="000D45A5" w:rsidRDefault="000D45A5" w:rsidP="001235A5">
      <w:pPr>
        <w:rPr>
          <w:b/>
        </w:rPr>
      </w:pPr>
    </w:p>
    <w:p w:rsidR="00C96D7F" w:rsidRPr="0052708E" w:rsidRDefault="00EB7E30" w:rsidP="001235A5">
      <w:proofErr w:type="spellStart"/>
      <w:r>
        <w:rPr>
          <w:b/>
        </w:rPr>
        <w:t>Hitdetection</w:t>
      </w:r>
      <w:proofErr w:type="gramStart"/>
      <w:r>
        <w:rPr>
          <w:b/>
        </w:rPr>
        <w:t>:Boolean</w:t>
      </w:r>
      <w:proofErr w:type="spellEnd"/>
      <w:proofErr w:type="gramEnd"/>
      <w:r w:rsidR="00C96D7F" w:rsidRPr="0076725D">
        <w:rPr>
          <w:b/>
        </w:rPr>
        <w:t>;</w:t>
      </w:r>
      <w:r w:rsidR="0052708E">
        <w:rPr>
          <w:b/>
        </w:rPr>
        <w:br/>
      </w:r>
      <w:r w:rsidR="0052708E">
        <w:t xml:space="preserve">It’s a Boolean variable </w:t>
      </w:r>
      <w:r w:rsidR="002505F4">
        <w:t>that defines if the brick has been hit by the ball during the game</w:t>
      </w:r>
      <w:r w:rsidR="00243630">
        <w:t xml:space="preserve"> and is set to true when the brick explodes</w:t>
      </w:r>
      <w:r w:rsidR="002505F4">
        <w:t>.</w:t>
      </w:r>
    </w:p>
    <w:p w:rsidR="00C96D7F" w:rsidRDefault="00C96D7F" w:rsidP="001235A5">
      <w:proofErr w:type="spellStart"/>
      <w:proofErr w:type="gramStart"/>
      <w:r w:rsidRPr="0076725D">
        <w:rPr>
          <w:b/>
        </w:rPr>
        <w:lastRenderedPageBreak/>
        <w:t>point:</w:t>
      </w:r>
      <w:proofErr w:type="gramEnd"/>
      <w:r w:rsidRPr="0076725D">
        <w:rPr>
          <w:b/>
        </w:rPr>
        <w:t>MovieClip</w:t>
      </w:r>
      <w:proofErr w:type="spellEnd"/>
      <w:r w:rsidRPr="0076725D">
        <w:rPr>
          <w:b/>
        </w:rPr>
        <w:t>;</w:t>
      </w:r>
      <w:r w:rsidR="00050437">
        <w:rPr>
          <w:b/>
        </w:rPr>
        <w:br/>
      </w:r>
      <w:r w:rsidR="00050437">
        <w:t xml:space="preserve">It’s a </w:t>
      </w:r>
      <w:proofErr w:type="spellStart"/>
      <w:r w:rsidR="00050437">
        <w:t>MovieClip</w:t>
      </w:r>
      <w:proofErr w:type="spellEnd"/>
      <w:r w:rsidR="00050437">
        <w:t xml:space="preserve"> of the poi</w:t>
      </w:r>
      <w:r w:rsidR="000C2CD4">
        <w:t xml:space="preserve">nts that are added on </w:t>
      </w:r>
      <w:r w:rsidR="00C15475">
        <w:t>the score when the bricks break</w:t>
      </w:r>
      <w:r w:rsidR="000C2CD4">
        <w:t>.</w:t>
      </w:r>
    </w:p>
    <w:p w:rsidR="00243630" w:rsidRPr="00050437" w:rsidRDefault="00243630" w:rsidP="001235A5"/>
    <w:p w:rsidR="0065585F" w:rsidRDefault="00D161FC" w:rsidP="001235A5">
      <w:pPr>
        <w:pStyle w:val="Heading3"/>
      </w:pPr>
      <w:bookmarkStart w:id="86" w:name="_Toc357694093"/>
      <w:bookmarkStart w:id="87" w:name="_Toc357694124"/>
      <w:bookmarkStart w:id="88" w:name="_Toc357697545"/>
      <w:bookmarkStart w:id="89" w:name="_Toc357697874"/>
      <w:r>
        <w:t xml:space="preserve">The </w:t>
      </w:r>
      <w:proofErr w:type="spellStart"/>
      <w:r w:rsidR="009276FB">
        <w:t>ExplodeMe</w:t>
      </w:r>
      <w:proofErr w:type="spellEnd"/>
      <w:r>
        <w:t xml:space="preserve"> function</w:t>
      </w:r>
      <w:bookmarkEnd w:id="86"/>
      <w:bookmarkEnd w:id="87"/>
      <w:bookmarkEnd w:id="88"/>
      <w:bookmarkEnd w:id="89"/>
    </w:p>
    <w:p w:rsidR="000F375B" w:rsidRDefault="000F375B" w:rsidP="001235A5"/>
    <w:p w:rsidR="000F375B" w:rsidRDefault="000F375B" w:rsidP="003E6773">
      <w:r>
        <w:t xml:space="preserve">Each brick </w:t>
      </w:r>
      <w:r w:rsidR="005126F8">
        <w:t xml:space="preserve">listens to </w:t>
      </w:r>
      <w:r>
        <w:t xml:space="preserve">an event </w:t>
      </w:r>
      <w:r w:rsidR="005126F8">
        <w:t xml:space="preserve">that calls the </w:t>
      </w:r>
      <w:proofErr w:type="spellStart"/>
      <w:r w:rsidR="005126F8" w:rsidRPr="005126F8">
        <w:rPr>
          <w:i/>
        </w:rPr>
        <w:t>ExplodeMe</w:t>
      </w:r>
      <w:proofErr w:type="spellEnd"/>
      <w:r w:rsidR="005126F8">
        <w:rPr>
          <w:i/>
        </w:rPr>
        <w:t xml:space="preserve"> </w:t>
      </w:r>
      <w:r w:rsidR="00D938BD">
        <w:t>function when an object enters its frame</w:t>
      </w:r>
      <w:r w:rsidR="005028F7">
        <w:t>.</w:t>
      </w:r>
      <w:r w:rsidR="00EB7E30">
        <w:t xml:space="preserve"> </w:t>
      </w:r>
      <w:r w:rsidR="003E6773">
        <w:t>When that happens we want to know if the object that entered its frame was the ball. Then we continue with the following. There is a chance of dropping a certain</w:t>
      </w:r>
      <w:r w:rsidR="001F4534">
        <w:t xml:space="preserve"> item [</w:t>
      </w:r>
      <w:hyperlink w:anchor="_Items" w:history="1">
        <w:r w:rsidR="00BB66F3">
          <w:rPr>
            <w:rStyle w:val="Hyperlink"/>
          </w:rPr>
          <w:t>4</w:t>
        </w:r>
        <w:r w:rsidR="001F4534" w:rsidRPr="001F4534">
          <w:rPr>
            <w:rStyle w:val="Hyperlink"/>
          </w:rPr>
          <w:t>.6</w:t>
        </w:r>
      </w:hyperlink>
      <w:r w:rsidR="001F4534">
        <w:t>] that gives extra score to the user.</w:t>
      </w:r>
      <w:r w:rsidR="006272DE">
        <w:t xml:space="preserve"> We create the points </w:t>
      </w:r>
      <w:proofErr w:type="spellStart"/>
      <w:r w:rsidR="006272DE">
        <w:t>MovieClip</w:t>
      </w:r>
      <w:proofErr w:type="spellEnd"/>
      <w:r w:rsidR="00541734">
        <w:t xml:space="preserve"> </w:t>
      </w:r>
      <w:r w:rsidR="006272DE">
        <w:t xml:space="preserve">at the same location that the brick was before it was broken. </w:t>
      </w:r>
      <w:r w:rsidR="0021746E">
        <w:t>The direction of the ball is changed vertically</w:t>
      </w:r>
      <w:r w:rsidR="003E6773">
        <w:t xml:space="preserve"> [</w:t>
      </w:r>
      <w:hyperlink w:anchor="_Moving_the_ball" w:history="1">
        <w:r w:rsidR="00BB66F3">
          <w:rPr>
            <w:rStyle w:val="Hyperlink"/>
          </w:rPr>
          <w:t>4</w:t>
        </w:r>
        <w:r w:rsidR="003E6773" w:rsidRPr="003E6773">
          <w:rPr>
            <w:rStyle w:val="Hyperlink"/>
          </w:rPr>
          <w:t>.5.1</w:t>
        </w:r>
      </w:hyperlink>
      <w:r w:rsidR="003E6773">
        <w:t>]</w:t>
      </w:r>
      <w:r w:rsidR="0021746E">
        <w:t xml:space="preserve">. </w:t>
      </w:r>
      <w:r w:rsidR="0000538D">
        <w:t xml:space="preserve">The </w:t>
      </w:r>
      <w:r w:rsidR="00541734">
        <w:t xml:space="preserve">function </w:t>
      </w:r>
      <w:proofErr w:type="spellStart"/>
      <w:r w:rsidR="00541734" w:rsidRPr="00541734">
        <w:rPr>
          <w:i/>
        </w:rPr>
        <w:t>gotoAndStop</w:t>
      </w:r>
      <w:proofErr w:type="spellEnd"/>
      <w:r w:rsidR="00541734">
        <w:rPr>
          <w:i/>
        </w:rPr>
        <w:t xml:space="preserve"> </w:t>
      </w:r>
      <w:r w:rsidR="0000538D">
        <w:t xml:space="preserve">with parameter 2 brings the </w:t>
      </w:r>
      <w:proofErr w:type="spellStart"/>
      <w:r w:rsidR="0000538D">
        <w:t>playhead</w:t>
      </w:r>
      <w:proofErr w:type="spellEnd"/>
      <w:r w:rsidR="0000538D">
        <w:t xml:space="preserve"> to a specified </w:t>
      </w:r>
      <w:r w:rsidR="00225520">
        <w:t xml:space="preserve">frame of the </w:t>
      </w:r>
      <w:proofErr w:type="spellStart"/>
      <w:r w:rsidR="00225520">
        <w:t>MovieC</w:t>
      </w:r>
      <w:r w:rsidR="0000538D">
        <w:t>lip</w:t>
      </w:r>
      <w:proofErr w:type="spellEnd"/>
      <w:r w:rsidR="0000538D">
        <w:t xml:space="preserve"> and stops it there</w:t>
      </w:r>
      <w:r w:rsidR="003E6773">
        <w:t xml:space="preserve"> so that it can continue with playing the breaking animation of the brick</w:t>
      </w:r>
      <w:r w:rsidR="0000538D">
        <w:t>.</w:t>
      </w:r>
      <w:r w:rsidR="006272DE">
        <w:t xml:space="preserve"> </w:t>
      </w:r>
      <w:r w:rsidR="003E6773">
        <w:t>After that w</w:t>
      </w:r>
      <w:r w:rsidR="00A24873">
        <w:t xml:space="preserve">e remove the event listener, we increase the score, we decrease the current number of bricks in the game and we play the appropriate sound effect. </w:t>
      </w:r>
    </w:p>
    <w:p w:rsidR="00D41BA1" w:rsidRPr="00541734" w:rsidRDefault="00D41BA1" w:rsidP="003E6773"/>
    <w:p w:rsidR="00AE2711" w:rsidRDefault="00AE2711" w:rsidP="001235A5">
      <w:pPr>
        <w:pStyle w:val="Heading2"/>
      </w:pPr>
      <w:bookmarkStart w:id="90" w:name="_Paddle_2"/>
      <w:bookmarkStart w:id="91" w:name="_Toc357694094"/>
      <w:bookmarkStart w:id="92" w:name="_Toc357694125"/>
      <w:bookmarkStart w:id="93" w:name="_Toc357697546"/>
      <w:bookmarkStart w:id="94" w:name="_Toc357697875"/>
      <w:bookmarkEnd w:id="90"/>
      <w:r>
        <w:t>Paddle</w:t>
      </w:r>
      <w:bookmarkEnd w:id="91"/>
      <w:bookmarkEnd w:id="92"/>
      <w:bookmarkEnd w:id="93"/>
      <w:bookmarkEnd w:id="94"/>
    </w:p>
    <w:p w:rsidR="00D6647C" w:rsidRPr="00D6647C" w:rsidRDefault="00D6647C" w:rsidP="001235A5"/>
    <w:p w:rsidR="00D6647C" w:rsidRPr="002E47BF" w:rsidRDefault="00D6647C" w:rsidP="001235A5">
      <w:r>
        <w:t>The paddle is the main object that the user controls when the game is not paused and is placed down on the center of the screen. The paddle class extends the</w:t>
      </w:r>
      <w:r w:rsidRPr="00D130B7">
        <w:rPr>
          <w:i/>
        </w:rPr>
        <w:t xml:space="preserve"> </w:t>
      </w:r>
      <w:proofErr w:type="spellStart"/>
      <w:proofErr w:type="gramStart"/>
      <w:r w:rsidRPr="00D130B7">
        <w:rPr>
          <w:i/>
        </w:rPr>
        <w:t>MovieClip</w:t>
      </w:r>
      <w:proofErr w:type="spellEnd"/>
      <w:r>
        <w:t xml:space="preserve">  and</w:t>
      </w:r>
      <w:proofErr w:type="gramEnd"/>
      <w:r>
        <w:t xml:space="preserve"> the user can move it with mouse and  keyboard arrows (left and right). </w:t>
      </w:r>
    </w:p>
    <w:p w:rsidR="00D6647C" w:rsidRPr="00D6647C" w:rsidRDefault="00D6647C" w:rsidP="001235A5"/>
    <w:p w:rsidR="00AE2711" w:rsidRDefault="00CB07F2" w:rsidP="001235A5">
      <w:pPr>
        <w:pStyle w:val="Heading3"/>
      </w:pPr>
      <w:bookmarkStart w:id="95" w:name="_Input_through_keyboard"/>
      <w:bookmarkStart w:id="96" w:name="_Toc357694095"/>
      <w:bookmarkStart w:id="97" w:name="_Toc357694126"/>
      <w:bookmarkStart w:id="98" w:name="_Toc357697547"/>
      <w:bookmarkStart w:id="99" w:name="_Toc357697876"/>
      <w:bookmarkEnd w:id="95"/>
      <w:r>
        <w:t>Input through keyboard</w:t>
      </w:r>
      <w:bookmarkEnd w:id="96"/>
      <w:bookmarkEnd w:id="97"/>
      <w:bookmarkEnd w:id="98"/>
      <w:bookmarkEnd w:id="99"/>
    </w:p>
    <w:p w:rsidR="00D6647C" w:rsidRPr="00D6647C" w:rsidRDefault="00D6647C" w:rsidP="001235A5"/>
    <w:p w:rsidR="00D6647C" w:rsidRPr="009F5CE9" w:rsidRDefault="00D6647C" w:rsidP="001235A5">
      <w:r>
        <w:t xml:space="preserve">The function for moving the paddle with key arrows has as a </w:t>
      </w:r>
      <w:proofErr w:type="spellStart"/>
      <w:r w:rsidRPr="002E47BF">
        <w:t>KeyboardEvent</w:t>
      </w:r>
      <w:proofErr w:type="spellEnd"/>
      <w:r>
        <w:t xml:space="preserve"> argument to detect the movement. When the paddle is moving on the </w:t>
      </w:r>
      <w:r w:rsidR="00BB66F3">
        <w:t>right</w:t>
      </w:r>
      <w:r>
        <w:t xml:space="preserve"> side we add a </w:t>
      </w:r>
      <w:r w:rsidR="00BB66F3">
        <w:t>fixed horizontal speed</w:t>
      </w:r>
      <w:r>
        <w:t xml:space="preserve">. On the other hand when is moving on the </w:t>
      </w:r>
      <w:r w:rsidR="00BB66F3">
        <w:t>left</w:t>
      </w:r>
      <w:r>
        <w:t xml:space="preserve"> side </w:t>
      </w:r>
      <w:proofErr w:type="gramStart"/>
      <w:r>
        <w:t xml:space="preserve">we  </w:t>
      </w:r>
      <w:proofErr w:type="spellStart"/>
      <w:r>
        <w:t>substract</w:t>
      </w:r>
      <w:proofErr w:type="spellEnd"/>
      <w:proofErr w:type="gramEnd"/>
      <w:r>
        <w:t xml:space="preserve"> a speed 18. On both cases we check if the paddle goes out of the screen and we prevent it.</w:t>
      </w:r>
    </w:p>
    <w:p w:rsidR="00D6647C" w:rsidRPr="00D6647C" w:rsidRDefault="00D6647C" w:rsidP="001235A5"/>
    <w:p w:rsidR="00882E88" w:rsidRDefault="00CB07F2" w:rsidP="001235A5">
      <w:pPr>
        <w:pStyle w:val="Heading3"/>
      </w:pPr>
      <w:bookmarkStart w:id="100" w:name="_Input_through_mouse"/>
      <w:bookmarkStart w:id="101" w:name="_Toc357694096"/>
      <w:bookmarkStart w:id="102" w:name="_Toc357694127"/>
      <w:bookmarkStart w:id="103" w:name="_Toc357697548"/>
      <w:bookmarkStart w:id="104" w:name="_Toc357697877"/>
      <w:bookmarkEnd w:id="100"/>
      <w:r>
        <w:t>Input through mouse</w:t>
      </w:r>
      <w:bookmarkEnd w:id="101"/>
      <w:bookmarkEnd w:id="102"/>
      <w:bookmarkEnd w:id="103"/>
      <w:bookmarkEnd w:id="104"/>
    </w:p>
    <w:p w:rsidR="00D6647C" w:rsidRDefault="00D6647C" w:rsidP="001235A5"/>
    <w:p w:rsidR="00D6647C" w:rsidRPr="009F5CE9" w:rsidRDefault="00D6647C" w:rsidP="001235A5">
      <w:r>
        <w:t xml:space="preserve">The function for moving the paddle with key arrows has as a </w:t>
      </w:r>
      <w:proofErr w:type="spellStart"/>
      <w:r w:rsidRPr="004B3BFB">
        <w:t>MouseEvent</w:t>
      </w:r>
      <w:proofErr w:type="spellEnd"/>
      <w:r>
        <w:t xml:space="preserve"> argument to detect the movement.  Here the speed of moving the paddle is controlled by the mouse event. As before we </w:t>
      </w:r>
      <w:proofErr w:type="spellStart"/>
      <w:r>
        <w:t>we</w:t>
      </w:r>
      <w:proofErr w:type="spellEnd"/>
      <w:r>
        <w:t xml:space="preserve"> check if the paddle goes out of the screen and we prevent it.</w:t>
      </w:r>
    </w:p>
    <w:p w:rsidR="00D6647C" w:rsidRPr="00D6647C" w:rsidRDefault="00D6647C" w:rsidP="001235A5"/>
    <w:p w:rsidR="00882E88" w:rsidRDefault="00882E88" w:rsidP="001235A5">
      <w:pPr>
        <w:pStyle w:val="Heading2"/>
      </w:pPr>
      <w:bookmarkStart w:id="105" w:name="_ball"/>
      <w:bookmarkStart w:id="106" w:name="_Toc357694097"/>
      <w:bookmarkStart w:id="107" w:name="_Toc357694128"/>
      <w:bookmarkStart w:id="108" w:name="_Toc357697549"/>
      <w:bookmarkStart w:id="109" w:name="_Toc357697878"/>
      <w:bookmarkEnd w:id="105"/>
      <w:r>
        <w:lastRenderedPageBreak/>
        <w:t>ball</w:t>
      </w:r>
      <w:bookmarkEnd w:id="106"/>
      <w:bookmarkEnd w:id="107"/>
      <w:bookmarkEnd w:id="108"/>
      <w:bookmarkEnd w:id="109"/>
    </w:p>
    <w:p w:rsidR="003B6932" w:rsidRDefault="003B6932" w:rsidP="003B6932"/>
    <w:p w:rsidR="00D139F6" w:rsidRPr="003B6932" w:rsidRDefault="00D139F6" w:rsidP="003B6932">
      <w:r>
        <w:t>This object is responsible for the ball, its movement, collision with other objects and is practically the core of the game itself. We can see its attributes below.</w:t>
      </w:r>
    </w:p>
    <w:p w:rsidR="003B6932" w:rsidRPr="003B6932" w:rsidRDefault="003B6932" w:rsidP="003B6932">
      <w:pPr>
        <w:rPr>
          <w:b/>
        </w:rPr>
      </w:pPr>
      <w:proofErr w:type="spellStart"/>
      <w:proofErr w:type="gramStart"/>
      <w:r w:rsidRPr="003B6932">
        <w:rPr>
          <w:b/>
        </w:rPr>
        <w:t>speedX:</w:t>
      </w:r>
      <w:proofErr w:type="gramEnd"/>
      <w:r w:rsidRPr="003B6932">
        <w:rPr>
          <w:b/>
        </w:rPr>
        <w:t>Number</w:t>
      </w:r>
      <w:proofErr w:type="spellEnd"/>
      <w:r w:rsidRPr="003B6932">
        <w:rPr>
          <w:b/>
        </w:rPr>
        <w:t>;</w:t>
      </w:r>
      <w:r w:rsidR="00D139F6">
        <w:rPr>
          <w:b/>
        </w:rPr>
        <w:br/>
      </w:r>
      <w:r w:rsidR="00985515">
        <w:t>The number that we will add to the position X of the ball on each frame.</w:t>
      </w:r>
    </w:p>
    <w:p w:rsidR="003B6932" w:rsidRPr="003B6932" w:rsidRDefault="003B6932" w:rsidP="003B6932">
      <w:pPr>
        <w:rPr>
          <w:b/>
        </w:rPr>
      </w:pPr>
      <w:proofErr w:type="spellStart"/>
      <w:proofErr w:type="gramStart"/>
      <w:r w:rsidRPr="003B6932">
        <w:rPr>
          <w:b/>
        </w:rPr>
        <w:t>speedY:</w:t>
      </w:r>
      <w:proofErr w:type="gramEnd"/>
      <w:r w:rsidRPr="003B6932">
        <w:rPr>
          <w:b/>
        </w:rPr>
        <w:t>Number</w:t>
      </w:r>
      <w:proofErr w:type="spellEnd"/>
      <w:r w:rsidRPr="003B6932">
        <w:rPr>
          <w:b/>
        </w:rPr>
        <w:t>;</w:t>
      </w:r>
      <w:r w:rsidR="00D139F6">
        <w:rPr>
          <w:b/>
        </w:rPr>
        <w:br/>
      </w:r>
      <w:r w:rsidR="00985515">
        <w:t>The number that we will add to the position Y of the ball on each frame.</w:t>
      </w:r>
    </w:p>
    <w:p w:rsidR="003B6932" w:rsidRPr="003B6932" w:rsidRDefault="003B6932" w:rsidP="003B6932">
      <w:pPr>
        <w:rPr>
          <w:b/>
        </w:rPr>
      </w:pPr>
      <w:proofErr w:type="spellStart"/>
      <w:proofErr w:type="gramStart"/>
      <w:r w:rsidRPr="003B6932">
        <w:rPr>
          <w:b/>
        </w:rPr>
        <w:t>direction:</w:t>
      </w:r>
      <w:proofErr w:type="gramEnd"/>
      <w:r w:rsidRPr="003B6932">
        <w:rPr>
          <w:b/>
        </w:rPr>
        <w:t>Number</w:t>
      </w:r>
      <w:proofErr w:type="spellEnd"/>
      <w:r w:rsidRPr="003B6932">
        <w:rPr>
          <w:b/>
        </w:rPr>
        <w:t>;</w:t>
      </w:r>
      <w:r w:rsidR="00D139F6">
        <w:rPr>
          <w:b/>
        </w:rPr>
        <w:br/>
      </w:r>
      <w:r w:rsidR="00E52C99">
        <w:t>The variable that we multiply the above speed variables, when we want to change the direction of the ball, either horizontally or vertically.</w:t>
      </w:r>
    </w:p>
    <w:p w:rsidR="003B6932" w:rsidRDefault="003B6932" w:rsidP="003B6932">
      <w:proofErr w:type="spellStart"/>
      <w:proofErr w:type="gramStart"/>
      <w:r w:rsidRPr="003B6932">
        <w:rPr>
          <w:b/>
        </w:rPr>
        <w:t>lostBall:</w:t>
      </w:r>
      <w:proofErr w:type="gramEnd"/>
      <w:r w:rsidRPr="003B6932">
        <w:rPr>
          <w:b/>
        </w:rPr>
        <w:t>MovieClip</w:t>
      </w:r>
      <w:proofErr w:type="spellEnd"/>
      <w:r w:rsidRPr="003B6932">
        <w:rPr>
          <w:b/>
        </w:rPr>
        <w:t>;</w:t>
      </w:r>
      <w:r w:rsidR="00D139F6">
        <w:rPr>
          <w:b/>
        </w:rPr>
        <w:br/>
      </w:r>
      <w:r w:rsidR="00E52C99">
        <w:t>This variable contains the text that is displayed on the screen when the ball is lost, or practically goes down of the position Y of the paddle.</w:t>
      </w:r>
    </w:p>
    <w:p w:rsidR="00E52C99" w:rsidRPr="003B6932" w:rsidRDefault="00E52C99" w:rsidP="003B6932">
      <w:pPr>
        <w:rPr>
          <w:b/>
        </w:rPr>
      </w:pPr>
    </w:p>
    <w:p w:rsidR="00AE2711" w:rsidRDefault="00AE2711" w:rsidP="003B6932">
      <w:pPr>
        <w:pStyle w:val="Heading3"/>
      </w:pPr>
      <w:bookmarkStart w:id="110" w:name="_Moving_the_ball"/>
      <w:bookmarkStart w:id="111" w:name="_Toc357694098"/>
      <w:bookmarkStart w:id="112" w:name="_Toc357694129"/>
      <w:bookmarkStart w:id="113" w:name="_Toc357697550"/>
      <w:bookmarkStart w:id="114" w:name="_Toc357697879"/>
      <w:bookmarkEnd w:id="110"/>
      <w:r>
        <w:t>Moving the ball</w:t>
      </w:r>
      <w:bookmarkEnd w:id="111"/>
      <w:bookmarkEnd w:id="112"/>
      <w:bookmarkEnd w:id="113"/>
      <w:bookmarkEnd w:id="114"/>
    </w:p>
    <w:p w:rsidR="00104BA5" w:rsidRDefault="00104BA5" w:rsidP="00104BA5"/>
    <w:p w:rsidR="0095339E" w:rsidRDefault="00104BA5" w:rsidP="00C312C0">
      <w:pPr>
        <w:ind w:firstLine="708"/>
      </w:pPr>
      <w:r>
        <w:t xml:space="preserve">The </w:t>
      </w:r>
      <w:proofErr w:type="spellStart"/>
      <w:r w:rsidRPr="00104BA5">
        <w:rPr>
          <w:i/>
        </w:rPr>
        <w:t>moveBall</w:t>
      </w:r>
      <w:proofErr w:type="spellEnd"/>
      <w:r>
        <w:rPr>
          <w:i/>
        </w:rPr>
        <w:t xml:space="preserve"> </w:t>
      </w:r>
      <w:r>
        <w:t>function is responsible for moving the ball on each frame. This is the function that is called when the ball enters the frames of the stage because of the ENTER_FRAME event listener [</w:t>
      </w:r>
      <w:hyperlink w:anchor="_Paddle" w:history="1">
        <w:r w:rsidR="00083BD9">
          <w:rPr>
            <w:rStyle w:val="Hyperlink"/>
          </w:rPr>
          <w:t>4</w:t>
        </w:r>
        <w:r w:rsidRPr="00104BA5">
          <w:rPr>
            <w:rStyle w:val="Hyperlink"/>
          </w:rPr>
          <w:t>.2.2</w:t>
        </w:r>
      </w:hyperlink>
      <w:proofErr w:type="gramStart"/>
      <w:r>
        <w:t>] ,</w:t>
      </w:r>
      <w:proofErr w:type="gramEnd"/>
      <w:r>
        <w:t xml:space="preserve"> in other words all the time during our game.</w:t>
      </w:r>
      <w:r w:rsidR="00C312C0">
        <w:br/>
        <w:t xml:space="preserve"> </w:t>
      </w:r>
      <w:r w:rsidR="00C312C0">
        <w:tab/>
      </w:r>
      <w:r>
        <w:t xml:space="preserve">If the game is not paused we let the ball move its position by </w:t>
      </w:r>
      <w:proofErr w:type="spellStart"/>
      <w:r w:rsidRPr="0076087C">
        <w:rPr>
          <w:i/>
        </w:rPr>
        <w:t>speedX</w:t>
      </w:r>
      <w:proofErr w:type="spellEnd"/>
      <w:r>
        <w:t xml:space="preserve"> and </w:t>
      </w:r>
      <w:proofErr w:type="spellStart"/>
      <w:r w:rsidRPr="0076087C">
        <w:rPr>
          <w:i/>
        </w:rPr>
        <w:t>speedY</w:t>
      </w:r>
      <w:proofErr w:type="spellEnd"/>
      <w:r>
        <w:t>.</w:t>
      </w:r>
      <w:r w:rsidR="0076087C">
        <w:t xml:space="preserve"> </w:t>
      </w:r>
      <w:r w:rsidR="00C312C0">
        <w:br/>
        <w:t xml:space="preserve"> </w:t>
      </w:r>
      <w:r w:rsidR="00C312C0">
        <w:tab/>
      </w:r>
      <w:r w:rsidR="0076087C">
        <w:t xml:space="preserve">If the ball reaches the maximum right or left position of the stage, the </w:t>
      </w:r>
      <w:proofErr w:type="spellStart"/>
      <w:r w:rsidR="0076087C" w:rsidRPr="0076087C">
        <w:rPr>
          <w:i/>
        </w:rPr>
        <w:t>speedX</w:t>
      </w:r>
      <w:proofErr w:type="spellEnd"/>
      <w:r w:rsidR="0076087C">
        <w:t xml:space="preserve"> is multiplied with </w:t>
      </w:r>
      <w:r w:rsidR="001D11AF">
        <w:t xml:space="preserve">the </w:t>
      </w:r>
      <w:r w:rsidR="0076087C" w:rsidRPr="0076087C">
        <w:rPr>
          <w:i/>
        </w:rPr>
        <w:t>direction</w:t>
      </w:r>
      <w:r w:rsidR="0076087C">
        <w:rPr>
          <w:i/>
        </w:rPr>
        <w:t xml:space="preserve"> </w:t>
      </w:r>
      <w:r w:rsidR="0076087C">
        <w:t>variable in order to bounce to the right direction.</w:t>
      </w:r>
      <w:r w:rsidR="00FD1201">
        <w:t xml:space="preserve"> On the other hand, if the ball reaches the maximum top position of the stage the </w:t>
      </w:r>
      <w:proofErr w:type="spellStart"/>
      <w:r w:rsidR="00FD1201">
        <w:rPr>
          <w:i/>
        </w:rPr>
        <w:t>speedΥ</w:t>
      </w:r>
      <w:proofErr w:type="spellEnd"/>
      <w:r w:rsidR="00FD1201">
        <w:rPr>
          <w:i/>
        </w:rPr>
        <w:t xml:space="preserve"> </w:t>
      </w:r>
      <w:r w:rsidR="00FD1201">
        <w:t xml:space="preserve">is multiplied with </w:t>
      </w:r>
      <w:r w:rsidR="00FD1201" w:rsidRPr="0076087C">
        <w:rPr>
          <w:i/>
        </w:rPr>
        <w:t>direction</w:t>
      </w:r>
      <w:r w:rsidR="00FD1201">
        <w:rPr>
          <w:i/>
        </w:rPr>
        <w:t xml:space="preserve"> </w:t>
      </w:r>
      <w:r w:rsidR="00FD1201">
        <w:t>variable</w:t>
      </w:r>
      <w:r w:rsidR="00FD1201" w:rsidRPr="00FD1201">
        <w:t xml:space="preserve"> </w:t>
      </w:r>
      <w:r w:rsidR="00FD1201">
        <w:t>for the same reason.</w:t>
      </w:r>
      <w:r w:rsidR="00C312C0">
        <w:t xml:space="preserve"> In case of falling down of the paddle, we want to restore the ball on the paddle</w:t>
      </w:r>
      <w:r w:rsidR="00D41991">
        <w:t xml:space="preserve"> </w:t>
      </w:r>
      <w:r w:rsidR="00C312C0">
        <w:t>[</w:t>
      </w:r>
      <w:hyperlink w:anchor="_Losing_the_Ball" w:history="1">
        <w:r w:rsidR="00083BD9">
          <w:rPr>
            <w:rStyle w:val="Hyperlink"/>
          </w:rPr>
          <w:t>4</w:t>
        </w:r>
        <w:r w:rsidR="00C312C0" w:rsidRPr="00C312C0">
          <w:rPr>
            <w:rStyle w:val="Hyperlink"/>
          </w:rPr>
          <w:t>.5.2</w:t>
        </w:r>
      </w:hyperlink>
      <w:r w:rsidR="00C312C0">
        <w:t>], refresh the scoreboard [</w:t>
      </w:r>
      <w:hyperlink w:anchor="_Scoreboard" w:history="1">
        <w:r w:rsidR="00083BD9">
          <w:rPr>
            <w:rStyle w:val="Hyperlink"/>
          </w:rPr>
          <w:t>4</w:t>
        </w:r>
        <w:r w:rsidR="00C312C0" w:rsidRPr="00C312C0">
          <w:rPr>
            <w:rStyle w:val="Hyperlink"/>
          </w:rPr>
          <w:t>.8.1</w:t>
        </w:r>
      </w:hyperlink>
      <w:r w:rsidR="00C312C0">
        <w:t>] and let the user play again if he has lives left.</w:t>
      </w:r>
      <w:r w:rsidR="00C312C0">
        <w:br/>
        <w:t xml:space="preserve"> </w:t>
      </w:r>
      <w:r w:rsidR="00C312C0">
        <w:tab/>
      </w:r>
      <w:r w:rsidR="00FD1201">
        <w:t xml:space="preserve">The attribute </w:t>
      </w:r>
      <w:proofErr w:type="spellStart"/>
      <w:r w:rsidR="00FD1201" w:rsidRPr="00F54D81">
        <w:rPr>
          <w:i/>
        </w:rPr>
        <w:t>ballReadyForBouncing</w:t>
      </w:r>
      <w:proofErr w:type="spellEnd"/>
      <w:r w:rsidR="00FD1201">
        <w:t xml:space="preserve"> in the </w:t>
      </w:r>
      <w:proofErr w:type="spellStart"/>
      <w:r w:rsidR="00FD1201" w:rsidRPr="00FD1201">
        <w:rPr>
          <w:i/>
        </w:rPr>
        <w:t>BrickBreaker</w:t>
      </w:r>
      <w:proofErr w:type="spellEnd"/>
      <w:r w:rsidR="00FD1201">
        <w:t xml:space="preserve"> class</w:t>
      </w:r>
      <w:r w:rsidR="00A61E8C">
        <w:t xml:space="preserve"> </w:t>
      </w:r>
      <w:r w:rsidR="00FD1201">
        <w:t>[</w:t>
      </w:r>
      <w:hyperlink w:anchor="_The_base_class" w:history="1">
        <w:r w:rsidR="00083BD9">
          <w:rPr>
            <w:rStyle w:val="Hyperlink"/>
          </w:rPr>
          <w:t>4</w:t>
        </w:r>
        <w:r w:rsidR="00FD1201" w:rsidRPr="00FD1201">
          <w:rPr>
            <w:rStyle w:val="Hyperlink"/>
          </w:rPr>
          <w:t>.2</w:t>
        </w:r>
      </w:hyperlink>
      <w:r w:rsidR="00FD1201">
        <w:t>]</w:t>
      </w:r>
      <w:r w:rsidR="00A61E8C">
        <w:t xml:space="preserve"> is responsible for letting the ball bounce of the paddle when it hits. It is set to false when the ball collides with the paddle, otherwise it is</w:t>
      </w:r>
      <w:r w:rsidR="00AD4D7A">
        <w:t xml:space="preserve"> set</w:t>
      </w:r>
      <w:r w:rsidR="00A61E8C">
        <w:t xml:space="preserve"> true</w:t>
      </w:r>
      <w:r w:rsidR="00C312C0">
        <w:t>.</w:t>
      </w:r>
      <w:r w:rsidR="00C312C0">
        <w:br/>
        <w:t xml:space="preserve"> </w:t>
      </w:r>
      <w:r w:rsidR="00C312C0">
        <w:tab/>
      </w:r>
      <w:r w:rsidR="00F54D81">
        <w:t xml:space="preserve">If a collision with the paddle is detected and the </w:t>
      </w:r>
      <w:proofErr w:type="spellStart"/>
      <w:r w:rsidR="00F54D81" w:rsidRPr="00F54D81">
        <w:rPr>
          <w:i/>
        </w:rPr>
        <w:t>ballReadyForBouncing</w:t>
      </w:r>
      <w:proofErr w:type="spellEnd"/>
      <w:r w:rsidR="00F54D81">
        <w:rPr>
          <w:i/>
        </w:rPr>
        <w:t xml:space="preserve"> </w:t>
      </w:r>
      <w:r w:rsidR="00F54D81">
        <w:t>variable’s value is true we want to bounce the ball in a different angle depending on the position X of the paddle that it hits. In addition to that</w:t>
      </w:r>
      <w:r w:rsidR="007F1DE7">
        <w:t>,</w:t>
      </w:r>
      <w:r w:rsidR="00F54D81">
        <w:t xml:space="preserve"> we set the </w:t>
      </w:r>
      <w:proofErr w:type="spellStart"/>
      <w:r w:rsidR="00F54D81" w:rsidRPr="00F54D81">
        <w:rPr>
          <w:i/>
        </w:rPr>
        <w:t>ballReadyForBouncing</w:t>
      </w:r>
      <w:proofErr w:type="spellEnd"/>
      <w:r w:rsidR="00F54D81">
        <w:rPr>
          <w:i/>
        </w:rPr>
        <w:t xml:space="preserve"> </w:t>
      </w:r>
      <w:r w:rsidR="00F54D81">
        <w:t xml:space="preserve">variable’s value to false and </w:t>
      </w:r>
      <w:r w:rsidR="007F1DE7">
        <w:t>we play the cor</w:t>
      </w:r>
      <w:r w:rsidR="00F54D81">
        <w:t xml:space="preserve">responding sound from the </w:t>
      </w:r>
      <w:proofErr w:type="spellStart"/>
      <w:r w:rsidR="00F54D81" w:rsidRPr="003927DA">
        <w:rPr>
          <w:i/>
        </w:rPr>
        <w:t>SoundsManager</w:t>
      </w:r>
      <w:proofErr w:type="spellEnd"/>
      <w:r w:rsidR="00F54D81">
        <w:t xml:space="preserve"> [</w:t>
      </w:r>
      <w:hyperlink w:anchor="_Sounds_1" w:history="1">
        <w:r w:rsidR="00083BD9">
          <w:rPr>
            <w:rStyle w:val="Hyperlink"/>
          </w:rPr>
          <w:t>4</w:t>
        </w:r>
        <w:r w:rsidR="00F54D81" w:rsidRPr="00F54D81">
          <w:rPr>
            <w:rStyle w:val="Hyperlink"/>
          </w:rPr>
          <w:t>.7</w:t>
        </w:r>
      </w:hyperlink>
      <w:r w:rsidR="00F54D81">
        <w:t>]</w:t>
      </w:r>
      <w:r w:rsidR="007F1DE7">
        <w:t>.</w:t>
      </w:r>
      <w:r w:rsidR="00C312C0">
        <w:br/>
        <w:t xml:space="preserve"> </w:t>
      </w:r>
      <w:r w:rsidR="00C312C0">
        <w:tab/>
      </w:r>
      <w:r w:rsidR="001E1BC8">
        <w:t xml:space="preserve">The function </w:t>
      </w:r>
      <w:proofErr w:type="spellStart"/>
      <w:r w:rsidR="001E1BC8" w:rsidRPr="001E1BC8">
        <w:rPr>
          <w:i/>
        </w:rPr>
        <w:t>changeballAngle</w:t>
      </w:r>
      <w:proofErr w:type="spellEnd"/>
      <w:r w:rsidR="001E1BC8">
        <w:t xml:space="preserve"> </w:t>
      </w:r>
      <w:r w:rsidR="00F54D81">
        <w:t>is r</w:t>
      </w:r>
      <w:r w:rsidR="001E1BC8">
        <w:t>esponsible for the ball’s angle during bouncing</w:t>
      </w:r>
      <w:r w:rsidR="00F54D81">
        <w:t xml:space="preserve">. </w:t>
      </w:r>
      <w:r w:rsidR="001D11AF">
        <w:t xml:space="preserve">It changes the direction of the ball by multiplying the </w:t>
      </w:r>
      <w:proofErr w:type="spellStart"/>
      <w:r w:rsidR="001D11AF" w:rsidRPr="001D11AF">
        <w:rPr>
          <w:i/>
        </w:rPr>
        <w:t>speedY</w:t>
      </w:r>
      <w:proofErr w:type="spellEnd"/>
      <w:r w:rsidR="001D11AF">
        <w:t xml:space="preserve"> variable with the </w:t>
      </w:r>
      <w:r w:rsidR="001D11AF" w:rsidRPr="0076087C">
        <w:rPr>
          <w:i/>
        </w:rPr>
        <w:t>direction</w:t>
      </w:r>
      <w:r w:rsidR="001D11AF">
        <w:rPr>
          <w:i/>
        </w:rPr>
        <w:t xml:space="preserve"> </w:t>
      </w:r>
      <w:r w:rsidR="001D11AF">
        <w:t xml:space="preserve">variable in order to bounce upwards. The </w:t>
      </w:r>
      <w:proofErr w:type="spellStart"/>
      <w:r w:rsidR="001D11AF" w:rsidRPr="001D11AF">
        <w:rPr>
          <w:i/>
        </w:rPr>
        <w:t>speedX</w:t>
      </w:r>
      <w:proofErr w:type="spellEnd"/>
      <w:r w:rsidR="001D11AF">
        <w:rPr>
          <w:i/>
        </w:rPr>
        <w:t xml:space="preserve"> </w:t>
      </w:r>
      <w:r w:rsidR="001D11AF" w:rsidRPr="001D11AF">
        <w:t xml:space="preserve">variable is </w:t>
      </w:r>
      <w:r w:rsidR="001D11AF">
        <w:t>also multiplied with a certain weight that depends on the position that the paddle was hit</w:t>
      </w:r>
      <w:r w:rsidR="00C312C0">
        <w:t>. In other words the horizontal speed will be greater if the ball hits at the edges of the paddle and smaller if it hits closer to the middle.</w:t>
      </w:r>
    </w:p>
    <w:p w:rsidR="00C312C0" w:rsidRDefault="00C312C0" w:rsidP="00F54D81"/>
    <w:p w:rsidR="009579E6" w:rsidRDefault="009579E6" w:rsidP="00F54D81"/>
    <w:p w:rsidR="009579E6" w:rsidRPr="0095339E" w:rsidRDefault="009579E6" w:rsidP="00F54D81"/>
    <w:p w:rsidR="00C312C0" w:rsidRDefault="00C312C0" w:rsidP="00C312C0">
      <w:pPr>
        <w:pStyle w:val="Heading3"/>
      </w:pPr>
      <w:bookmarkStart w:id="115" w:name="_Losing_the_Ball"/>
      <w:bookmarkStart w:id="116" w:name="_Toc357694099"/>
      <w:bookmarkStart w:id="117" w:name="_Toc357694130"/>
      <w:bookmarkStart w:id="118" w:name="_Toc357697551"/>
      <w:bookmarkStart w:id="119" w:name="_Toc357697880"/>
      <w:bookmarkEnd w:id="115"/>
      <w:r>
        <w:t>Losing the Ball</w:t>
      </w:r>
      <w:bookmarkEnd w:id="116"/>
      <w:bookmarkEnd w:id="117"/>
      <w:bookmarkEnd w:id="118"/>
      <w:bookmarkEnd w:id="119"/>
    </w:p>
    <w:p w:rsidR="00C312C0" w:rsidRDefault="00C312C0" w:rsidP="00C312C0"/>
    <w:p w:rsidR="00D6647C" w:rsidRDefault="003E6773" w:rsidP="001235A5">
      <w:r>
        <w:t xml:space="preserve"> </w:t>
      </w:r>
      <w:r>
        <w:tab/>
      </w:r>
      <w:r w:rsidR="00C312C0">
        <w:t xml:space="preserve">When the ball is lost the </w:t>
      </w:r>
      <w:proofErr w:type="spellStart"/>
      <w:r w:rsidR="00C312C0" w:rsidRPr="00C312C0">
        <w:rPr>
          <w:i/>
        </w:rPr>
        <w:t>balllost</w:t>
      </w:r>
      <w:proofErr w:type="spellEnd"/>
      <w:r w:rsidR="00C312C0">
        <w:rPr>
          <w:i/>
        </w:rPr>
        <w:t xml:space="preserve"> </w:t>
      </w:r>
      <w:r w:rsidR="00C312C0">
        <w:t xml:space="preserve">function is going to be called from the </w:t>
      </w:r>
      <w:proofErr w:type="spellStart"/>
      <w:r w:rsidR="00C312C0" w:rsidRPr="00C312C0">
        <w:rPr>
          <w:i/>
        </w:rPr>
        <w:t>moveBall</w:t>
      </w:r>
      <w:proofErr w:type="spellEnd"/>
      <w:r w:rsidR="00C312C0">
        <w:rPr>
          <w:i/>
        </w:rPr>
        <w:t xml:space="preserve"> </w:t>
      </w:r>
      <w:r w:rsidR="00C312C0">
        <w:t xml:space="preserve">function. </w:t>
      </w:r>
      <w:r w:rsidR="009579E6">
        <w:t xml:space="preserve">If the player has not enough lives the </w:t>
      </w:r>
      <w:proofErr w:type="spellStart"/>
      <w:r w:rsidR="009579E6">
        <w:t>LosingScreen</w:t>
      </w:r>
      <w:proofErr w:type="spellEnd"/>
      <w:r w:rsidR="009579E6">
        <w:t xml:space="preserve"> is going to pop up and the game will end </w:t>
      </w:r>
      <w:r w:rsidR="00C312C0">
        <w:t>[</w:t>
      </w:r>
      <w:hyperlink w:anchor="_Ending_the_game" w:history="1">
        <w:r w:rsidR="00083BD9">
          <w:rPr>
            <w:rStyle w:val="Hyperlink"/>
          </w:rPr>
          <w:t>4</w:t>
        </w:r>
        <w:r w:rsidR="00C312C0" w:rsidRPr="00C312C0">
          <w:rPr>
            <w:rStyle w:val="Hyperlink"/>
          </w:rPr>
          <w:t>.2.3</w:t>
        </w:r>
      </w:hyperlink>
      <w:r w:rsidR="00C312C0">
        <w:t>]</w:t>
      </w:r>
      <w:r w:rsidR="009579E6">
        <w:t>. On the other hand, if the player can keep playing the game we display a message that let the user know that he lost the ball with a mouse click event listener attached on it</w:t>
      </w:r>
      <w:r>
        <w:t xml:space="preserve"> and the event listeners attached to the stage are going to be remove for now.</w:t>
      </w:r>
      <w:r w:rsidR="009579E6">
        <w:br/>
        <w:t xml:space="preserve"> </w:t>
      </w:r>
      <w:r w:rsidR="009579E6">
        <w:tab/>
        <w:t>When the player clicks on it a new ball will bounce of the paddle</w:t>
      </w:r>
      <w:r>
        <w:t>, the event listeners of the stage are going to be added again</w:t>
      </w:r>
      <w:r w:rsidR="009579E6">
        <w:t xml:space="preserve"> and </w:t>
      </w:r>
      <w:r>
        <w:t>the message on the screen is going to be removed</w:t>
      </w:r>
      <w:r w:rsidR="009579E6">
        <w:t xml:space="preserve">. </w:t>
      </w:r>
      <w:r>
        <w:t>T</w:t>
      </w:r>
      <w:r w:rsidR="009579E6">
        <w:t xml:space="preserve">he X and Y </w:t>
      </w:r>
      <w:r>
        <w:t xml:space="preserve">positions </w:t>
      </w:r>
      <w:r w:rsidR="009579E6">
        <w:t xml:space="preserve">of the ball </w:t>
      </w:r>
      <w:r>
        <w:t>are</w:t>
      </w:r>
      <w:r w:rsidR="009579E6">
        <w:t xml:space="preserve"> reset to the position</w:t>
      </w:r>
      <w:r>
        <w:t>s</w:t>
      </w:r>
      <w:r w:rsidR="009579E6">
        <w:t xml:space="preserve"> that the paddle is </w:t>
      </w:r>
      <w:r>
        <w:t>at the moment and the game will continue.</w:t>
      </w:r>
    </w:p>
    <w:p w:rsidR="00D57FA0" w:rsidRPr="00D6647C" w:rsidRDefault="00D57FA0" w:rsidP="001235A5"/>
    <w:p w:rsidR="0065585F" w:rsidRDefault="0065585F" w:rsidP="001235A5">
      <w:pPr>
        <w:pStyle w:val="Heading2"/>
      </w:pPr>
      <w:bookmarkStart w:id="120" w:name="_Sounds"/>
      <w:bookmarkStart w:id="121" w:name="_Items"/>
      <w:bookmarkStart w:id="122" w:name="_Toc357694100"/>
      <w:bookmarkStart w:id="123" w:name="_Toc357694131"/>
      <w:bookmarkStart w:id="124" w:name="_Toc357697552"/>
      <w:bookmarkStart w:id="125" w:name="_Toc357697881"/>
      <w:bookmarkEnd w:id="120"/>
      <w:bookmarkEnd w:id="121"/>
      <w:r>
        <w:t>Items</w:t>
      </w:r>
      <w:bookmarkEnd w:id="122"/>
      <w:bookmarkEnd w:id="123"/>
      <w:bookmarkEnd w:id="124"/>
      <w:bookmarkEnd w:id="125"/>
    </w:p>
    <w:p w:rsidR="005E74D4" w:rsidRDefault="005E74D4" w:rsidP="005E74D4"/>
    <w:p w:rsidR="005E74D4" w:rsidRDefault="005E74D4" w:rsidP="005A6FDE">
      <w:pPr>
        <w:ind w:firstLine="576"/>
      </w:pPr>
      <w:r>
        <w:t xml:space="preserve">There are two items in our game, the mango and the cherry and they sometimes fall off when breaking a brick. The main functionality for any items is contained in the class </w:t>
      </w:r>
      <w:r>
        <w:rPr>
          <w:i/>
        </w:rPr>
        <w:t>I</w:t>
      </w:r>
      <w:r w:rsidRPr="005E74D4">
        <w:rPr>
          <w:i/>
        </w:rPr>
        <w:t>tem</w:t>
      </w:r>
      <w:r>
        <w:rPr>
          <w:i/>
        </w:rPr>
        <w:t xml:space="preserve"> </w:t>
      </w:r>
      <w:r w:rsidRPr="005E74D4">
        <w:t>that</w:t>
      </w:r>
      <w:r>
        <w:t xml:space="preserve"> is responsible for making the item to fall down and checks for collision with the paddle. When it collides with the paddle the items are removed from the stage and the player receives the bonus points depending on the type of the item.  The </w:t>
      </w:r>
      <w:r w:rsidRPr="00E21757">
        <w:rPr>
          <w:i/>
        </w:rPr>
        <w:t>cherry</w:t>
      </w:r>
      <w:r>
        <w:t xml:space="preserve"> and </w:t>
      </w:r>
      <w:r w:rsidRPr="00E21757">
        <w:rPr>
          <w:i/>
        </w:rPr>
        <w:t>mango</w:t>
      </w:r>
      <w:r>
        <w:t xml:space="preserve"> </w:t>
      </w:r>
      <w:r w:rsidR="00E21757">
        <w:t>classes</w:t>
      </w:r>
      <w:r>
        <w:t xml:space="preserve"> are subclasses of the </w:t>
      </w:r>
      <w:r w:rsidRPr="005E74D4">
        <w:rPr>
          <w:i/>
        </w:rPr>
        <w:t>Item</w:t>
      </w:r>
      <w:r>
        <w:t xml:space="preserve"> class and the points that the user receives are defined on the </w:t>
      </w:r>
      <w:proofErr w:type="spellStart"/>
      <w:proofErr w:type="gramStart"/>
      <w:r w:rsidRPr="005E74D4">
        <w:rPr>
          <w:i/>
        </w:rPr>
        <w:t>itemAcquired</w:t>
      </w:r>
      <w:proofErr w:type="spellEnd"/>
      <w:r>
        <w:t xml:space="preserve">  function</w:t>
      </w:r>
      <w:proofErr w:type="gramEnd"/>
      <w:r>
        <w:t xml:space="preserve"> that is overridden by both</w:t>
      </w:r>
      <w:r w:rsidR="00DE7B83">
        <w:t xml:space="preserve"> </w:t>
      </w:r>
      <w:r>
        <w:t>subclasses.</w:t>
      </w:r>
      <w:r w:rsidR="00881FC4">
        <w:t xml:space="preserve"> A cherry falls off the blue and the yellow bricks while mango falls from all the others. </w:t>
      </w:r>
      <w:r w:rsidR="005A6FDE">
        <w:br/>
        <w:t xml:space="preserve"> </w:t>
      </w:r>
      <w:r w:rsidR="005A6FDE">
        <w:tab/>
        <w:t>An item has a fixed speed value that is added to the position Y of the object in order for it to move downwards</w:t>
      </w:r>
      <w:r w:rsidR="00940F5F">
        <w:t xml:space="preserve"> when the game is not on a paused state</w:t>
      </w:r>
      <w:r w:rsidR="005A6FDE">
        <w:t xml:space="preserve">. When the item collides with the paddle or falls down of the paddle it is removed from the stage. If the player successfully acquires it the appropriate sound is going to be played by the </w:t>
      </w:r>
      <w:proofErr w:type="spellStart"/>
      <w:r w:rsidR="005A6FDE" w:rsidRPr="005A6FDE">
        <w:rPr>
          <w:i/>
        </w:rPr>
        <w:t>SoundManager</w:t>
      </w:r>
      <w:proofErr w:type="spellEnd"/>
      <w:r w:rsidR="005A6FDE">
        <w:t>.</w:t>
      </w:r>
    </w:p>
    <w:p w:rsidR="00D41BA1" w:rsidRPr="005E74D4" w:rsidRDefault="00D41BA1" w:rsidP="005A6FDE">
      <w:pPr>
        <w:ind w:firstLine="576"/>
      </w:pPr>
    </w:p>
    <w:p w:rsidR="0007049A" w:rsidRDefault="008754D0" w:rsidP="001235A5">
      <w:pPr>
        <w:pStyle w:val="Heading2"/>
      </w:pPr>
      <w:bookmarkStart w:id="126" w:name="_Sounds_1"/>
      <w:bookmarkStart w:id="127" w:name="_Toc357694101"/>
      <w:bookmarkStart w:id="128" w:name="_Toc357694132"/>
      <w:bookmarkStart w:id="129" w:name="_Toc357697553"/>
      <w:bookmarkStart w:id="130" w:name="_Toc357697882"/>
      <w:bookmarkEnd w:id="126"/>
      <w:r>
        <w:t>S</w:t>
      </w:r>
      <w:r w:rsidR="00AE2711">
        <w:t>ounds</w:t>
      </w:r>
      <w:bookmarkEnd w:id="127"/>
      <w:bookmarkEnd w:id="128"/>
      <w:bookmarkEnd w:id="129"/>
      <w:bookmarkEnd w:id="130"/>
    </w:p>
    <w:p w:rsidR="00D6647C" w:rsidRDefault="00D6647C" w:rsidP="001235A5"/>
    <w:p w:rsidR="00D6647C" w:rsidRDefault="00D6647C" w:rsidP="001235A5">
      <w:r>
        <w:t xml:space="preserve">All the sounds are managed from the </w:t>
      </w:r>
      <w:proofErr w:type="spellStart"/>
      <w:r w:rsidRPr="00D130B7">
        <w:rPr>
          <w:i/>
        </w:rPr>
        <w:t>SoundManager</w:t>
      </w:r>
      <w:proofErr w:type="spellEnd"/>
      <w:r>
        <w:t xml:space="preserve"> class which extends </w:t>
      </w:r>
      <w:r w:rsidRPr="00D130B7">
        <w:rPr>
          <w:i/>
        </w:rPr>
        <w:t>Sprite</w:t>
      </w:r>
      <w:r>
        <w:rPr>
          <w:b/>
        </w:rPr>
        <w:t xml:space="preserve">. </w:t>
      </w:r>
      <w:r>
        <w:t>In this class we play all the sounds of the game and also start and pause them. We can see the attributes of the class below.</w:t>
      </w:r>
      <w:r>
        <w:br/>
        <w:t xml:space="preserve">For starting and pausing the music the user can press the “M” key on his keyboard. With a </w:t>
      </w:r>
      <w:proofErr w:type="spellStart"/>
      <w:r w:rsidRPr="002C340C">
        <w:t>KeyboardEvent</w:t>
      </w:r>
      <w:proofErr w:type="spellEnd"/>
      <w:r>
        <w:t xml:space="preserve"> we know when the user has pressed the </w:t>
      </w:r>
      <w:proofErr w:type="gramStart"/>
      <w:r>
        <w:t>specific  key</w:t>
      </w:r>
      <w:proofErr w:type="gramEnd"/>
      <w:r>
        <w:t xml:space="preserve"> and the music is going  to be muted or not.  When the game is in a muted state the bottom right Toggle button of the screen displays a play icon. If it is in an unmated state the Toggle button displays a pause icon.</w:t>
      </w:r>
    </w:p>
    <w:p w:rsidR="00D6647C" w:rsidRPr="00145274" w:rsidRDefault="00D6647C" w:rsidP="001235A5"/>
    <w:p w:rsidR="00D6647C" w:rsidRPr="0027537F" w:rsidRDefault="00D6647C" w:rsidP="001235A5">
      <w:pPr>
        <w:rPr>
          <w:b/>
        </w:rPr>
      </w:pPr>
      <w:proofErr w:type="spellStart"/>
      <w:proofErr w:type="gramStart"/>
      <w:r w:rsidRPr="0027537F">
        <w:rPr>
          <w:b/>
        </w:rPr>
        <w:lastRenderedPageBreak/>
        <w:t>soundtrackIsActive:</w:t>
      </w:r>
      <w:proofErr w:type="gramEnd"/>
      <w:r w:rsidRPr="0027537F">
        <w:rPr>
          <w:b/>
        </w:rPr>
        <w:t>Boolean</w:t>
      </w:r>
      <w:proofErr w:type="spellEnd"/>
      <w:r w:rsidRPr="0027537F">
        <w:rPr>
          <w:b/>
        </w:rPr>
        <w:t>;</w:t>
      </w:r>
      <w:r>
        <w:rPr>
          <w:b/>
        </w:rPr>
        <w:t xml:space="preserve"> </w:t>
      </w:r>
      <w:r>
        <w:rPr>
          <w:b/>
        </w:rPr>
        <w:br/>
      </w:r>
      <w:r>
        <w:t>A Boolean instance that returns if the game sound is active or not.</w:t>
      </w:r>
      <w:r w:rsidRPr="0027537F">
        <w:rPr>
          <w:b/>
        </w:rPr>
        <w:tab/>
      </w:r>
    </w:p>
    <w:p w:rsidR="00D6647C" w:rsidRPr="005A3558" w:rsidRDefault="00D6647C" w:rsidP="001235A5">
      <w:pPr>
        <w:rPr>
          <w:b/>
        </w:rPr>
      </w:pPr>
      <w:proofErr w:type="spellStart"/>
      <w:proofErr w:type="gramStart"/>
      <w:r w:rsidRPr="0027537F">
        <w:rPr>
          <w:b/>
        </w:rPr>
        <w:t>brickBreaking:</w:t>
      </w:r>
      <w:proofErr w:type="gramEnd"/>
      <w:r w:rsidRPr="0027537F">
        <w:rPr>
          <w:b/>
        </w:rPr>
        <w:t>Sound</w:t>
      </w:r>
      <w:proofErr w:type="spellEnd"/>
      <w:r w:rsidRPr="0027537F">
        <w:rPr>
          <w:b/>
        </w:rPr>
        <w:t>;</w:t>
      </w:r>
      <w:r>
        <w:rPr>
          <w:b/>
        </w:rPr>
        <w:t xml:space="preserve">  </w:t>
      </w:r>
      <w:r>
        <w:rPr>
          <w:b/>
        </w:rPr>
        <w:br/>
      </w:r>
      <w:r>
        <w:t>A sound instance that plays a sound when a brick breaks and the sound of the game is active.</w:t>
      </w:r>
    </w:p>
    <w:p w:rsidR="00D6647C" w:rsidRPr="005A3558" w:rsidRDefault="00D6647C" w:rsidP="001235A5">
      <w:pPr>
        <w:rPr>
          <w:b/>
        </w:rPr>
      </w:pPr>
      <w:proofErr w:type="spellStart"/>
      <w:proofErr w:type="gramStart"/>
      <w:r w:rsidRPr="0027537F">
        <w:rPr>
          <w:b/>
        </w:rPr>
        <w:t>ballBouncing:</w:t>
      </w:r>
      <w:proofErr w:type="gramEnd"/>
      <w:r w:rsidRPr="0027537F">
        <w:rPr>
          <w:b/>
        </w:rPr>
        <w:t>Sound</w:t>
      </w:r>
      <w:proofErr w:type="spellEnd"/>
      <w:r w:rsidRPr="0027537F">
        <w:rPr>
          <w:b/>
        </w:rPr>
        <w:t>;</w:t>
      </w:r>
      <w:r w:rsidRPr="001C4FB8">
        <w:rPr>
          <w:b/>
        </w:rPr>
        <w:t xml:space="preserve"> </w:t>
      </w:r>
      <w:r>
        <w:rPr>
          <w:b/>
        </w:rPr>
        <w:t xml:space="preserve">  </w:t>
      </w:r>
      <w:r>
        <w:rPr>
          <w:b/>
        </w:rPr>
        <w:br/>
      </w:r>
      <w:r>
        <w:t>A sound instance that plays a sound when the ball has a collision with the paddle  and the sound of the game is active.</w:t>
      </w:r>
    </w:p>
    <w:p w:rsidR="00D6647C" w:rsidRPr="005A3558" w:rsidRDefault="00D6647C" w:rsidP="001235A5">
      <w:proofErr w:type="spellStart"/>
      <w:proofErr w:type="gramStart"/>
      <w:r w:rsidRPr="0027537F">
        <w:rPr>
          <w:b/>
        </w:rPr>
        <w:t>powerUp:</w:t>
      </w:r>
      <w:proofErr w:type="gramEnd"/>
      <w:r w:rsidRPr="0027537F">
        <w:rPr>
          <w:b/>
        </w:rPr>
        <w:t>Sound</w:t>
      </w:r>
      <w:proofErr w:type="spellEnd"/>
      <w:r w:rsidRPr="0027537F">
        <w:rPr>
          <w:b/>
        </w:rPr>
        <w:t>;</w:t>
      </w:r>
      <w:r>
        <w:rPr>
          <w:b/>
        </w:rPr>
        <w:t xml:space="preserve">  </w:t>
      </w:r>
      <w:r>
        <w:rPr>
          <w:b/>
        </w:rPr>
        <w:br/>
        <w:t xml:space="preserve"> </w:t>
      </w:r>
      <w:r>
        <w:t>A sound instance that plays a sound when the user acquires an item and the sound of the game is active.</w:t>
      </w:r>
    </w:p>
    <w:p w:rsidR="00D6647C" w:rsidRPr="0027537F" w:rsidRDefault="00D6647C" w:rsidP="001235A5">
      <w:pPr>
        <w:rPr>
          <w:b/>
        </w:rPr>
      </w:pPr>
      <w:proofErr w:type="spellStart"/>
      <w:proofErr w:type="gramStart"/>
      <w:r w:rsidRPr="0027537F">
        <w:rPr>
          <w:b/>
        </w:rPr>
        <w:t>winningSound:</w:t>
      </w:r>
      <w:proofErr w:type="gramEnd"/>
      <w:r w:rsidRPr="0027537F">
        <w:rPr>
          <w:b/>
        </w:rPr>
        <w:t>Sound</w:t>
      </w:r>
      <w:proofErr w:type="spellEnd"/>
      <w:r w:rsidRPr="0027537F">
        <w:rPr>
          <w:b/>
        </w:rPr>
        <w:t>;</w:t>
      </w:r>
      <w:r>
        <w:rPr>
          <w:b/>
        </w:rPr>
        <w:br/>
      </w:r>
      <w:r>
        <w:t>A sound instance that plays a sound when the user wins and the sound of the game is active.</w:t>
      </w:r>
    </w:p>
    <w:p w:rsidR="00D6647C" w:rsidRPr="0027537F" w:rsidRDefault="00D6647C" w:rsidP="001235A5">
      <w:pPr>
        <w:rPr>
          <w:b/>
        </w:rPr>
      </w:pPr>
      <w:proofErr w:type="spellStart"/>
      <w:proofErr w:type="gramStart"/>
      <w:r w:rsidRPr="0027537F">
        <w:rPr>
          <w:b/>
        </w:rPr>
        <w:t>losingSound:</w:t>
      </w:r>
      <w:proofErr w:type="gramEnd"/>
      <w:r w:rsidRPr="0027537F">
        <w:rPr>
          <w:b/>
        </w:rPr>
        <w:t>Sound</w:t>
      </w:r>
      <w:proofErr w:type="spellEnd"/>
      <w:r w:rsidRPr="0027537F">
        <w:rPr>
          <w:b/>
        </w:rPr>
        <w:t>;</w:t>
      </w:r>
      <w:r>
        <w:rPr>
          <w:b/>
        </w:rPr>
        <w:br/>
      </w:r>
      <w:r>
        <w:t>A sound instance that plays a when the user loses the game and the sound of the game is active.</w:t>
      </w:r>
    </w:p>
    <w:p w:rsidR="00D6647C" w:rsidRPr="00D6647C" w:rsidRDefault="00D6647C" w:rsidP="001235A5"/>
    <w:p w:rsidR="00D6647C" w:rsidRDefault="0095339E" w:rsidP="001235A5">
      <w:pPr>
        <w:pStyle w:val="Heading2"/>
      </w:pPr>
      <w:bookmarkStart w:id="131" w:name="_Toc357694102"/>
      <w:bookmarkStart w:id="132" w:name="_Toc357694133"/>
      <w:bookmarkStart w:id="133" w:name="_Toc357697554"/>
      <w:bookmarkStart w:id="134" w:name="_Toc357697883"/>
      <w:r>
        <w:t>O</w:t>
      </w:r>
      <w:r w:rsidR="00AE2711">
        <w:t>ther features</w:t>
      </w:r>
      <w:bookmarkEnd w:id="131"/>
      <w:bookmarkEnd w:id="132"/>
      <w:bookmarkEnd w:id="133"/>
      <w:bookmarkEnd w:id="134"/>
    </w:p>
    <w:p w:rsidR="0005767D" w:rsidRPr="0005767D" w:rsidRDefault="0005767D" w:rsidP="0005767D"/>
    <w:p w:rsidR="00AE2711" w:rsidRDefault="00571A13" w:rsidP="001235A5">
      <w:pPr>
        <w:pStyle w:val="Heading3"/>
      </w:pPr>
      <w:bookmarkStart w:id="135" w:name="_Scoreboard"/>
      <w:bookmarkStart w:id="136" w:name="_Toc357694103"/>
      <w:bookmarkStart w:id="137" w:name="_Toc357694134"/>
      <w:bookmarkStart w:id="138" w:name="_Toc357697555"/>
      <w:bookmarkStart w:id="139" w:name="_Toc357697884"/>
      <w:bookmarkEnd w:id="135"/>
      <w:r>
        <w:t>S</w:t>
      </w:r>
      <w:r w:rsidR="00AE2711">
        <w:t>coreboard</w:t>
      </w:r>
      <w:bookmarkEnd w:id="136"/>
      <w:bookmarkEnd w:id="137"/>
      <w:bookmarkEnd w:id="138"/>
      <w:bookmarkEnd w:id="139"/>
    </w:p>
    <w:p w:rsidR="00D6647C" w:rsidRDefault="00D6647C" w:rsidP="001235A5"/>
    <w:p w:rsidR="00D6647C" w:rsidRDefault="00D6647C" w:rsidP="001235A5">
      <w:r>
        <w:t xml:space="preserve">The </w:t>
      </w:r>
      <w:proofErr w:type="spellStart"/>
      <w:r>
        <w:t>ScoreBoard</w:t>
      </w:r>
      <w:proofErr w:type="spellEnd"/>
      <w:r>
        <w:t xml:space="preserve"> is managed from </w:t>
      </w:r>
      <w:proofErr w:type="spellStart"/>
      <w:r w:rsidRPr="00D130B7">
        <w:rPr>
          <w:i/>
        </w:rPr>
        <w:t>ScoreBoard</w:t>
      </w:r>
      <w:proofErr w:type="spellEnd"/>
      <w:r>
        <w:t xml:space="preserve"> class and is placed down and left on the screen. It consists of two </w:t>
      </w:r>
      <w:proofErr w:type="spellStart"/>
      <w:r>
        <w:t>Textfields</w:t>
      </w:r>
      <w:proofErr w:type="spellEnd"/>
      <w:r>
        <w:t xml:space="preserve"> for lives and score. When the user loses the ball the lives are decreased by 1, when the user breaks a brick the score is increased by 10. We also increase the </w:t>
      </w:r>
      <w:proofErr w:type="gramStart"/>
      <w:r>
        <w:t>score  by</w:t>
      </w:r>
      <w:proofErr w:type="gramEnd"/>
      <w:r>
        <w:t xml:space="preserve"> 50 and 100 when the user acquires a mango or a cherry </w:t>
      </w:r>
      <w:r w:rsidRPr="00E80B3F">
        <w:t>respectively</w:t>
      </w:r>
      <w:r>
        <w:t>.</w:t>
      </w:r>
    </w:p>
    <w:p w:rsidR="00D6647C" w:rsidRPr="00A36AC8" w:rsidRDefault="00D6647C" w:rsidP="001235A5">
      <w:proofErr w:type="spellStart"/>
      <w:proofErr w:type="gramStart"/>
      <w:r w:rsidRPr="00C61D82">
        <w:rPr>
          <w:b/>
        </w:rPr>
        <w:t>lifes:</w:t>
      </w:r>
      <w:proofErr w:type="gramEnd"/>
      <w:r w:rsidRPr="00C61D82">
        <w:rPr>
          <w:b/>
        </w:rPr>
        <w:t>uint</w:t>
      </w:r>
      <w:proofErr w:type="spellEnd"/>
      <w:r w:rsidRPr="00C61D82">
        <w:rPr>
          <w:b/>
        </w:rPr>
        <w:t xml:space="preserve">; </w:t>
      </w:r>
      <w:r>
        <w:rPr>
          <w:b/>
        </w:rPr>
        <w:br/>
        <w:t xml:space="preserve"> </w:t>
      </w:r>
      <w:proofErr w:type="spellStart"/>
      <w:r>
        <w:t>lifes</w:t>
      </w:r>
      <w:proofErr w:type="spellEnd"/>
      <w:r>
        <w:t xml:space="preserve"> is an </w:t>
      </w:r>
      <w:proofErr w:type="spellStart"/>
      <w:r>
        <w:t>uint</w:t>
      </w:r>
      <w:proofErr w:type="spellEnd"/>
      <w:r>
        <w:t xml:space="preserve"> instance we decrease if the user loses the ball and is initialized with 3.</w:t>
      </w:r>
    </w:p>
    <w:p w:rsidR="00D6647C" w:rsidRPr="00F4140A" w:rsidRDefault="00D6647C" w:rsidP="001235A5">
      <w:proofErr w:type="spellStart"/>
      <w:r w:rsidRPr="00C61D82">
        <w:rPr>
          <w:b/>
        </w:rPr>
        <w:t>score:uint</w:t>
      </w:r>
      <w:proofErr w:type="spellEnd"/>
      <w:r w:rsidRPr="00C61D82">
        <w:rPr>
          <w:b/>
        </w:rPr>
        <w:t>;</w:t>
      </w:r>
      <w:r>
        <w:rPr>
          <w:b/>
        </w:rPr>
        <w:br/>
        <w:t xml:space="preserve"> </w:t>
      </w:r>
      <w:r>
        <w:t xml:space="preserve">score is an </w:t>
      </w:r>
      <w:proofErr w:type="spellStart"/>
      <w:r>
        <w:t>uint</w:t>
      </w:r>
      <w:proofErr w:type="spellEnd"/>
      <w:r>
        <w:t xml:space="preserve"> instance we increase every time the user breaks a brick or acquires an item as we mentioned before.  The score is initialized with zero.</w:t>
      </w:r>
    </w:p>
    <w:p w:rsidR="00D6647C" w:rsidRPr="00F16A2F" w:rsidRDefault="00D6647C" w:rsidP="001235A5">
      <w:proofErr w:type="spellStart"/>
      <w:proofErr w:type="gramStart"/>
      <w:r w:rsidRPr="00C61D82">
        <w:rPr>
          <w:b/>
        </w:rPr>
        <w:t>currentLifesField:</w:t>
      </w:r>
      <w:proofErr w:type="gramEnd"/>
      <w:r w:rsidRPr="00C61D82">
        <w:rPr>
          <w:b/>
        </w:rPr>
        <w:t>TextField</w:t>
      </w:r>
      <w:proofErr w:type="spellEnd"/>
      <w:r w:rsidRPr="00C61D82">
        <w:rPr>
          <w:b/>
        </w:rPr>
        <w:t xml:space="preserve">; </w:t>
      </w:r>
      <w:r>
        <w:rPr>
          <w:b/>
        </w:rPr>
        <w:br/>
      </w:r>
      <w:r>
        <w:t xml:space="preserve">Is a </w:t>
      </w:r>
      <w:proofErr w:type="spellStart"/>
      <w:r>
        <w:t>TextField</w:t>
      </w:r>
      <w:proofErr w:type="spellEnd"/>
      <w:r>
        <w:t xml:space="preserve"> instance with the current lives of the user</w:t>
      </w:r>
      <w:r w:rsidRPr="00F14FA9">
        <w:t xml:space="preserve"> </w:t>
      </w:r>
      <w:r>
        <w:t>and is updated every time the lives are decreased .</w:t>
      </w:r>
    </w:p>
    <w:p w:rsidR="00D6647C" w:rsidRPr="00F16A2F" w:rsidRDefault="00D6647C" w:rsidP="001235A5">
      <w:proofErr w:type="spellStart"/>
      <w:proofErr w:type="gramStart"/>
      <w:r w:rsidRPr="00C61D82">
        <w:rPr>
          <w:b/>
        </w:rPr>
        <w:t>currentScoreField:</w:t>
      </w:r>
      <w:proofErr w:type="gramEnd"/>
      <w:r w:rsidRPr="00C61D82">
        <w:rPr>
          <w:b/>
        </w:rPr>
        <w:t>TextField</w:t>
      </w:r>
      <w:proofErr w:type="spellEnd"/>
      <w:r w:rsidRPr="00C61D82">
        <w:rPr>
          <w:b/>
        </w:rPr>
        <w:t>;</w:t>
      </w:r>
      <w:r>
        <w:rPr>
          <w:b/>
        </w:rPr>
        <w:br/>
      </w:r>
      <w:r>
        <w:t xml:space="preserve">Is a </w:t>
      </w:r>
      <w:proofErr w:type="spellStart"/>
      <w:r>
        <w:t>TextField</w:t>
      </w:r>
      <w:proofErr w:type="spellEnd"/>
      <w:r>
        <w:t xml:space="preserve"> instance with the current score of the user and is updated every time the score is increased .</w:t>
      </w:r>
    </w:p>
    <w:p w:rsidR="00D6647C" w:rsidRPr="00D6647C" w:rsidRDefault="00D6647C" w:rsidP="001235A5"/>
    <w:p w:rsidR="00AE2711" w:rsidRDefault="00571A13" w:rsidP="001235A5">
      <w:pPr>
        <w:pStyle w:val="Heading3"/>
      </w:pPr>
      <w:bookmarkStart w:id="140" w:name="_Pausing_the_game"/>
      <w:bookmarkStart w:id="141" w:name="_Toc357694104"/>
      <w:bookmarkStart w:id="142" w:name="_Toc357694135"/>
      <w:bookmarkStart w:id="143" w:name="_Toc357697556"/>
      <w:bookmarkStart w:id="144" w:name="_Toc357697885"/>
      <w:bookmarkEnd w:id="140"/>
      <w:r>
        <w:lastRenderedPageBreak/>
        <w:t>P</w:t>
      </w:r>
      <w:r w:rsidR="00AE2711">
        <w:t>ausing the game</w:t>
      </w:r>
      <w:bookmarkEnd w:id="141"/>
      <w:bookmarkEnd w:id="142"/>
      <w:bookmarkEnd w:id="143"/>
      <w:bookmarkEnd w:id="144"/>
    </w:p>
    <w:p w:rsidR="00D6647C" w:rsidRPr="00D6647C" w:rsidRDefault="00D6647C" w:rsidP="001235A5"/>
    <w:p w:rsidR="00C119C0" w:rsidRDefault="00D6647C" w:rsidP="001235A5">
      <w:r>
        <w:t xml:space="preserve">The user can pause and resume the game pressing the “P” key on his keyboard. With </w:t>
      </w:r>
      <w:proofErr w:type="gramStart"/>
      <w:r>
        <w:t>a  Boolean</w:t>
      </w:r>
      <w:proofErr w:type="gramEnd"/>
      <w:r>
        <w:t xml:space="preserve"> instance we know if the game is paused or not. Before letting the movement of the </w:t>
      </w:r>
      <w:proofErr w:type="gramStart"/>
      <w:r>
        <w:t>paddle  (</w:t>
      </w:r>
      <w:proofErr w:type="spellStart"/>
      <w:proofErr w:type="gramEnd"/>
      <w:r w:rsidRPr="00E81E67">
        <w:t>movePaddleWithMouse</w:t>
      </w:r>
      <w:proofErr w:type="spellEnd"/>
      <w:r>
        <w:t xml:space="preserve"> / </w:t>
      </w:r>
      <w:proofErr w:type="spellStart"/>
      <w:r>
        <w:t>movePaddleWithArrowKeys</w:t>
      </w:r>
      <w:proofErr w:type="spellEnd"/>
      <w:r>
        <w:t>) ,the ball (</w:t>
      </w:r>
      <w:proofErr w:type="spellStart"/>
      <w:r>
        <w:t>moveBall</w:t>
      </w:r>
      <w:proofErr w:type="spellEnd"/>
      <w:r>
        <w:t>)  and the item (</w:t>
      </w:r>
      <w:proofErr w:type="spellStart"/>
      <w:r>
        <w:t>moveMe</w:t>
      </w:r>
      <w:proofErr w:type="spellEnd"/>
      <w:r>
        <w:t>) we check if the Boolean instance is false.</w:t>
      </w:r>
      <w:r w:rsidR="003210E5">
        <w:t xml:space="preserve"> If not</w:t>
      </w:r>
      <w:r w:rsidR="00164457">
        <w:t>,</w:t>
      </w:r>
      <w:r w:rsidR="003210E5">
        <w:t xml:space="preserve"> those movements are not happening</w:t>
      </w:r>
      <w:r w:rsidR="00164457">
        <w:t xml:space="preserve"> and</w:t>
      </w:r>
      <w:r w:rsidR="003210E5">
        <w:t xml:space="preserve"> the game stays on at paused state until the key “P” is pressed again.</w:t>
      </w:r>
    </w:p>
    <w:sectPr w:rsidR="00C119C0">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158" w:rsidRDefault="00783158" w:rsidP="00B502E5">
      <w:pPr>
        <w:spacing w:after="0" w:line="240" w:lineRule="auto"/>
      </w:pPr>
      <w:r>
        <w:separator/>
      </w:r>
    </w:p>
  </w:endnote>
  <w:endnote w:type="continuationSeparator" w:id="0">
    <w:p w:rsidR="00783158" w:rsidRDefault="00783158" w:rsidP="00B50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4691703"/>
      <w:docPartObj>
        <w:docPartGallery w:val="Page Numbers (Bottom of Page)"/>
        <w:docPartUnique/>
      </w:docPartObj>
    </w:sdtPr>
    <w:sdtEndPr>
      <w:rPr>
        <w:noProof/>
      </w:rPr>
    </w:sdtEndPr>
    <w:sdtContent>
      <w:p w:rsidR="00B502E5" w:rsidRDefault="00B502E5">
        <w:pPr>
          <w:pStyle w:val="Footer"/>
          <w:jc w:val="right"/>
        </w:pPr>
        <w:r>
          <w:fldChar w:fldCharType="begin"/>
        </w:r>
        <w:r>
          <w:instrText xml:space="preserve"> PAGE   \* MERGEFORMAT </w:instrText>
        </w:r>
        <w:r>
          <w:fldChar w:fldCharType="separate"/>
        </w:r>
        <w:r w:rsidR="00090E33">
          <w:rPr>
            <w:noProof/>
          </w:rPr>
          <w:t>15</w:t>
        </w:r>
        <w:r>
          <w:rPr>
            <w:noProof/>
          </w:rPr>
          <w:fldChar w:fldCharType="end"/>
        </w:r>
      </w:p>
    </w:sdtContent>
  </w:sdt>
  <w:p w:rsidR="00B502E5" w:rsidRDefault="00B502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158" w:rsidRDefault="00783158" w:rsidP="00B502E5">
      <w:pPr>
        <w:spacing w:after="0" w:line="240" w:lineRule="auto"/>
      </w:pPr>
      <w:r>
        <w:separator/>
      </w:r>
    </w:p>
  </w:footnote>
  <w:footnote w:type="continuationSeparator" w:id="0">
    <w:p w:rsidR="00783158" w:rsidRDefault="00783158" w:rsidP="00B502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A47"/>
    <w:rsid w:val="000020D4"/>
    <w:rsid w:val="0000538D"/>
    <w:rsid w:val="000322A5"/>
    <w:rsid w:val="00034D36"/>
    <w:rsid w:val="000456CF"/>
    <w:rsid w:val="0004590D"/>
    <w:rsid w:val="00050437"/>
    <w:rsid w:val="0005767D"/>
    <w:rsid w:val="0007049A"/>
    <w:rsid w:val="00077DA1"/>
    <w:rsid w:val="00077E29"/>
    <w:rsid w:val="00083BD9"/>
    <w:rsid w:val="00090E33"/>
    <w:rsid w:val="00097171"/>
    <w:rsid w:val="000C2CD4"/>
    <w:rsid w:val="000D45A5"/>
    <w:rsid w:val="000F375B"/>
    <w:rsid w:val="00104BA5"/>
    <w:rsid w:val="00107D48"/>
    <w:rsid w:val="001235A5"/>
    <w:rsid w:val="00142716"/>
    <w:rsid w:val="00145C2B"/>
    <w:rsid w:val="00160001"/>
    <w:rsid w:val="00164457"/>
    <w:rsid w:val="00172EB9"/>
    <w:rsid w:val="0019067F"/>
    <w:rsid w:val="001A070A"/>
    <w:rsid w:val="001A0AC2"/>
    <w:rsid w:val="001B4687"/>
    <w:rsid w:val="001D11AF"/>
    <w:rsid w:val="001D43B8"/>
    <w:rsid w:val="001E1BC8"/>
    <w:rsid w:val="001F4534"/>
    <w:rsid w:val="001F7EF5"/>
    <w:rsid w:val="0021746E"/>
    <w:rsid w:val="00225520"/>
    <w:rsid w:val="002261B1"/>
    <w:rsid w:val="00234DF0"/>
    <w:rsid w:val="00234F34"/>
    <w:rsid w:val="00243630"/>
    <w:rsid w:val="00247736"/>
    <w:rsid w:val="00247900"/>
    <w:rsid w:val="002505F4"/>
    <w:rsid w:val="00253970"/>
    <w:rsid w:val="00297514"/>
    <w:rsid w:val="002D4E81"/>
    <w:rsid w:val="002E14DE"/>
    <w:rsid w:val="002E54C4"/>
    <w:rsid w:val="002E63F9"/>
    <w:rsid w:val="003067A8"/>
    <w:rsid w:val="00307897"/>
    <w:rsid w:val="00310C1F"/>
    <w:rsid w:val="00310E9A"/>
    <w:rsid w:val="00312AF3"/>
    <w:rsid w:val="003210E5"/>
    <w:rsid w:val="003700E3"/>
    <w:rsid w:val="003801B2"/>
    <w:rsid w:val="0038098A"/>
    <w:rsid w:val="003927DA"/>
    <w:rsid w:val="003B66B3"/>
    <w:rsid w:val="003B6932"/>
    <w:rsid w:val="003C046F"/>
    <w:rsid w:val="003E6773"/>
    <w:rsid w:val="003F09D1"/>
    <w:rsid w:val="003F5C0D"/>
    <w:rsid w:val="00435B99"/>
    <w:rsid w:val="00460D27"/>
    <w:rsid w:val="00464E1A"/>
    <w:rsid w:val="004779D3"/>
    <w:rsid w:val="00495E7F"/>
    <w:rsid w:val="00496DD7"/>
    <w:rsid w:val="004D5A07"/>
    <w:rsid w:val="004E0C05"/>
    <w:rsid w:val="004E1BAC"/>
    <w:rsid w:val="004E1BDE"/>
    <w:rsid w:val="004F09A5"/>
    <w:rsid w:val="004F22CA"/>
    <w:rsid w:val="005028F7"/>
    <w:rsid w:val="005126F8"/>
    <w:rsid w:val="00516FE6"/>
    <w:rsid w:val="0052708E"/>
    <w:rsid w:val="00532270"/>
    <w:rsid w:val="00533DAF"/>
    <w:rsid w:val="00536375"/>
    <w:rsid w:val="00536AA3"/>
    <w:rsid w:val="00541734"/>
    <w:rsid w:val="00552BD2"/>
    <w:rsid w:val="00571A13"/>
    <w:rsid w:val="00574E90"/>
    <w:rsid w:val="0058494E"/>
    <w:rsid w:val="00594A4D"/>
    <w:rsid w:val="005A2BB2"/>
    <w:rsid w:val="005A4005"/>
    <w:rsid w:val="005A6F2D"/>
    <w:rsid w:val="005A6FDE"/>
    <w:rsid w:val="005B18DF"/>
    <w:rsid w:val="005C43EF"/>
    <w:rsid w:val="005E1B53"/>
    <w:rsid w:val="005E74D4"/>
    <w:rsid w:val="005F4927"/>
    <w:rsid w:val="005F4FF0"/>
    <w:rsid w:val="005F5742"/>
    <w:rsid w:val="00603EE6"/>
    <w:rsid w:val="006272DE"/>
    <w:rsid w:val="006323EE"/>
    <w:rsid w:val="00652048"/>
    <w:rsid w:val="0065585F"/>
    <w:rsid w:val="0066484C"/>
    <w:rsid w:val="00675E76"/>
    <w:rsid w:val="0067785C"/>
    <w:rsid w:val="00687879"/>
    <w:rsid w:val="006A4E23"/>
    <w:rsid w:val="006A7443"/>
    <w:rsid w:val="006B360B"/>
    <w:rsid w:val="006D44CE"/>
    <w:rsid w:val="006F057E"/>
    <w:rsid w:val="00714C24"/>
    <w:rsid w:val="007151BD"/>
    <w:rsid w:val="007239C3"/>
    <w:rsid w:val="00730722"/>
    <w:rsid w:val="00730D29"/>
    <w:rsid w:val="00732BBF"/>
    <w:rsid w:val="00737950"/>
    <w:rsid w:val="0074095F"/>
    <w:rsid w:val="00753B2F"/>
    <w:rsid w:val="007544D8"/>
    <w:rsid w:val="00760196"/>
    <w:rsid w:val="0076087C"/>
    <w:rsid w:val="00765A24"/>
    <w:rsid w:val="0076725D"/>
    <w:rsid w:val="00770E46"/>
    <w:rsid w:val="00775B38"/>
    <w:rsid w:val="007772C8"/>
    <w:rsid w:val="00783158"/>
    <w:rsid w:val="00784466"/>
    <w:rsid w:val="0079035E"/>
    <w:rsid w:val="00797203"/>
    <w:rsid w:val="007B1299"/>
    <w:rsid w:val="007C34E6"/>
    <w:rsid w:val="007E143A"/>
    <w:rsid w:val="007F1DE7"/>
    <w:rsid w:val="00813151"/>
    <w:rsid w:val="00825138"/>
    <w:rsid w:val="0082590E"/>
    <w:rsid w:val="0084663D"/>
    <w:rsid w:val="00851690"/>
    <w:rsid w:val="00861F02"/>
    <w:rsid w:val="008754D0"/>
    <w:rsid w:val="00881FC4"/>
    <w:rsid w:val="00882E88"/>
    <w:rsid w:val="00886884"/>
    <w:rsid w:val="008A74BC"/>
    <w:rsid w:val="008E3EF6"/>
    <w:rsid w:val="009079E8"/>
    <w:rsid w:val="00914F27"/>
    <w:rsid w:val="009276FB"/>
    <w:rsid w:val="00927F3E"/>
    <w:rsid w:val="00940F5F"/>
    <w:rsid w:val="0095339E"/>
    <w:rsid w:val="00955592"/>
    <w:rsid w:val="009570E5"/>
    <w:rsid w:val="009579E6"/>
    <w:rsid w:val="009619A0"/>
    <w:rsid w:val="009757E6"/>
    <w:rsid w:val="009800A0"/>
    <w:rsid w:val="00985515"/>
    <w:rsid w:val="00987453"/>
    <w:rsid w:val="00994415"/>
    <w:rsid w:val="009A20B2"/>
    <w:rsid w:val="009C0C12"/>
    <w:rsid w:val="009C79C3"/>
    <w:rsid w:val="009E282E"/>
    <w:rsid w:val="009E3221"/>
    <w:rsid w:val="009F346C"/>
    <w:rsid w:val="009F5E25"/>
    <w:rsid w:val="00A02922"/>
    <w:rsid w:val="00A13325"/>
    <w:rsid w:val="00A24873"/>
    <w:rsid w:val="00A24FB4"/>
    <w:rsid w:val="00A26835"/>
    <w:rsid w:val="00A4220E"/>
    <w:rsid w:val="00A46006"/>
    <w:rsid w:val="00A537F7"/>
    <w:rsid w:val="00A614C0"/>
    <w:rsid w:val="00A61E8C"/>
    <w:rsid w:val="00A8077E"/>
    <w:rsid w:val="00AD3D6F"/>
    <w:rsid w:val="00AD4D7A"/>
    <w:rsid w:val="00AD75B4"/>
    <w:rsid w:val="00AE1855"/>
    <w:rsid w:val="00AE2711"/>
    <w:rsid w:val="00AE5935"/>
    <w:rsid w:val="00AE6A09"/>
    <w:rsid w:val="00AF0DB0"/>
    <w:rsid w:val="00B346CC"/>
    <w:rsid w:val="00B502E5"/>
    <w:rsid w:val="00B558C7"/>
    <w:rsid w:val="00B567BE"/>
    <w:rsid w:val="00B67212"/>
    <w:rsid w:val="00B71BA1"/>
    <w:rsid w:val="00B84580"/>
    <w:rsid w:val="00B9298A"/>
    <w:rsid w:val="00BA714A"/>
    <w:rsid w:val="00BB66F3"/>
    <w:rsid w:val="00BB6A0A"/>
    <w:rsid w:val="00BC07CD"/>
    <w:rsid w:val="00BC34FE"/>
    <w:rsid w:val="00BE0A56"/>
    <w:rsid w:val="00BE3D29"/>
    <w:rsid w:val="00BE5270"/>
    <w:rsid w:val="00BF5691"/>
    <w:rsid w:val="00C119C0"/>
    <w:rsid w:val="00C15475"/>
    <w:rsid w:val="00C20552"/>
    <w:rsid w:val="00C27610"/>
    <w:rsid w:val="00C312C0"/>
    <w:rsid w:val="00C470F1"/>
    <w:rsid w:val="00C54A48"/>
    <w:rsid w:val="00C5712A"/>
    <w:rsid w:val="00C573B5"/>
    <w:rsid w:val="00C76CAC"/>
    <w:rsid w:val="00C8031F"/>
    <w:rsid w:val="00C83B99"/>
    <w:rsid w:val="00C85BAD"/>
    <w:rsid w:val="00C86C48"/>
    <w:rsid w:val="00C915D6"/>
    <w:rsid w:val="00C96D7F"/>
    <w:rsid w:val="00CB07F2"/>
    <w:rsid w:val="00CD28AB"/>
    <w:rsid w:val="00CD7455"/>
    <w:rsid w:val="00CE50DF"/>
    <w:rsid w:val="00CE5A11"/>
    <w:rsid w:val="00CE7195"/>
    <w:rsid w:val="00CF3A5B"/>
    <w:rsid w:val="00D139F6"/>
    <w:rsid w:val="00D161FC"/>
    <w:rsid w:val="00D22F50"/>
    <w:rsid w:val="00D23EAB"/>
    <w:rsid w:val="00D41991"/>
    <w:rsid w:val="00D41BA1"/>
    <w:rsid w:val="00D562BC"/>
    <w:rsid w:val="00D57FA0"/>
    <w:rsid w:val="00D6647C"/>
    <w:rsid w:val="00D938BD"/>
    <w:rsid w:val="00DA254F"/>
    <w:rsid w:val="00DB22CA"/>
    <w:rsid w:val="00DB7D7E"/>
    <w:rsid w:val="00DC3CEA"/>
    <w:rsid w:val="00DD43FD"/>
    <w:rsid w:val="00DE3E3C"/>
    <w:rsid w:val="00DE7B83"/>
    <w:rsid w:val="00DF4358"/>
    <w:rsid w:val="00E21757"/>
    <w:rsid w:val="00E30EEA"/>
    <w:rsid w:val="00E52C99"/>
    <w:rsid w:val="00E650E4"/>
    <w:rsid w:val="00E65E52"/>
    <w:rsid w:val="00E806CD"/>
    <w:rsid w:val="00EA691B"/>
    <w:rsid w:val="00EB7E30"/>
    <w:rsid w:val="00EC1A35"/>
    <w:rsid w:val="00EF49F8"/>
    <w:rsid w:val="00EF5313"/>
    <w:rsid w:val="00F06A12"/>
    <w:rsid w:val="00F23A47"/>
    <w:rsid w:val="00F34F24"/>
    <w:rsid w:val="00F37762"/>
    <w:rsid w:val="00F52E59"/>
    <w:rsid w:val="00F54D81"/>
    <w:rsid w:val="00F565DA"/>
    <w:rsid w:val="00F71905"/>
    <w:rsid w:val="00F845C2"/>
    <w:rsid w:val="00F9615C"/>
    <w:rsid w:val="00FA01F4"/>
    <w:rsid w:val="00FD1201"/>
    <w:rsid w:val="00FE50C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4F89D7-B8F8-478D-B0FF-1BBB2FEE1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464E1A"/>
    <w:rPr>
      <w:color w:val="6B9F25" w:themeColor="hyperlink"/>
      <w:u w:val="single"/>
    </w:rPr>
  </w:style>
  <w:style w:type="paragraph" w:styleId="TOC1">
    <w:name w:val="toc 1"/>
    <w:basedOn w:val="Normal"/>
    <w:next w:val="Normal"/>
    <w:autoRedefine/>
    <w:uiPriority w:val="39"/>
    <w:unhideWhenUsed/>
    <w:rsid w:val="00464E1A"/>
    <w:pPr>
      <w:tabs>
        <w:tab w:val="right" w:leader="underscore" w:pos="9090"/>
      </w:tabs>
      <w:spacing w:before="40" w:after="100" w:line="288" w:lineRule="auto"/>
    </w:pPr>
    <w:rPr>
      <w:rFonts w:eastAsiaTheme="minorHAnsi"/>
      <w:noProof/>
      <w:color w:val="7F7F7F" w:themeColor="text1" w:themeTint="80"/>
      <w:kern w:val="20"/>
      <w:szCs w:val="20"/>
    </w:rPr>
  </w:style>
  <w:style w:type="paragraph" w:styleId="BalloonText">
    <w:name w:val="Balloon Text"/>
    <w:basedOn w:val="Normal"/>
    <w:link w:val="BalloonTextChar"/>
    <w:uiPriority w:val="99"/>
    <w:semiHidden/>
    <w:unhideWhenUsed/>
    <w:rsid w:val="00464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E1A"/>
    <w:rPr>
      <w:rFonts w:ascii="Segoe UI" w:hAnsi="Segoe UI" w:cs="Segoe UI"/>
      <w:sz w:val="18"/>
      <w:szCs w:val="18"/>
    </w:rPr>
  </w:style>
  <w:style w:type="character" w:styleId="FollowedHyperlink">
    <w:name w:val="FollowedHyperlink"/>
    <w:basedOn w:val="DefaultParagraphFont"/>
    <w:uiPriority w:val="99"/>
    <w:semiHidden/>
    <w:unhideWhenUsed/>
    <w:rsid w:val="002E63F9"/>
    <w:rPr>
      <w:color w:val="B26B02" w:themeColor="followedHyperlink"/>
      <w:u w:val="single"/>
    </w:rPr>
  </w:style>
  <w:style w:type="paragraph" w:styleId="Header">
    <w:name w:val="header"/>
    <w:basedOn w:val="Normal"/>
    <w:link w:val="HeaderChar"/>
    <w:uiPriority w:val="99"/>
    <w:unhideWhenUsed/>
    <w:rsid w:val="00B502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2E5"/>
  </w:style>
  <w:style w:type="paragraph" w:styleId="Footer">
    <w:name w:val="footer"/>
    <w:basedOn w:val="Normal"/>
    <w:link w:val="FooterChar"/>
    <w:uiPriority w:val="99"/>
    <w:unhideWhenUsed/>
    <w:rsid w:val="00B502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2E5"/>
  </w:style>
  <w:style w:type="paragraph" w:styleId="TOC2">
    <w:name w:val="toc 2"/>
    <w:basedOn w:val="Normal"/>
    <w:next w:val="Normal"/>
    <w:autoRedefine/>
    <w:uiPriority w:val="39"/>
    <w:unhideWhenUsed/>
    <w:rsid w:val="00A4220E"/>
    <w:pPr>
      <w:spacing w:after="100"/>
      <w:ind w:left="220"/>
    </w:pPr>
  </w:style>
  <w:style w:type="paragraph" w:styleId="TOC3">
    <w:name w:val="toc 3"/>
    <w:basedOn w:val="Normal"/>
    <w:next w:val="Normal"/>
    <w:autoRedefine/>
    <w:uiPriority w:val="39"/>
    <w:unhideWhenUsed/>
    <w:rsid w:val="00A422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Kyriako\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DF23BA60-13EF-492F-BC5A-4370CD5B2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TotalTime>
  <Pages>1</Pages>
  <Words>3167</Words>
  <Characters>18058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AngelKyriako</dc:creator>
  <cp:keywords/>
  <cp:lastModifiedBy>AngelKyriako</cp:lastModifiedBy>
  <cp:revision>6</cp:revision>
  <cp:lastPrinted>2013-05-30T14:37:00Z</cp:lastPrinted>
  <dcterms:created xsi:type="dcterms:W3CDTF">2013-05-30T14:35:00Z</dcterms:created>
  <dcterms:modified xsi:type="dcterms:W3CDTF">2013-05-30T14:37:00Z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